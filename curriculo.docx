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XSpec="center" w:tblpY="-620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291D02" w14:paraId="57A1247E" w14:textId="77777777" w:rsidTr="008E255F">
        <w:trPr>
          <w:trHeight w:val="997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6C48AF35" w14:textId="0CA54E74" w:rsidR="003D1B71" w:rsidRPr="00291D02" w:rsidRDefault="008B1588" w:rsidP="008E255F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noProof/>
                <w:lang w:val="pt-BR"/>
              </w:rPr>
              <w:drawing>
                <wp:anchor distT="0" distB="0" distL="114300" distR="114300" simplePos="0" relativeHeight="251658240" behindDoc="0" locked="0" layoutInCell="1" allowOverlap="1" wp14:anchorId="3CBF70C9" wp14:editId="6D7E759A">
                  <wp:simplePos x="0" y="0"/>
                  <wp:positionH relativeFrom="column">
                    <wp:posOffset>-411655</wp:posOffset>
                  </wp:positionH>
                  <wp:positionV relativeFrom="paragraph">
                    <wp:posOffset>508920</wp:posOffset>
                  </wp:positionV>
                  <wp:extent cx="2019300" cy="2019300"/>
                  <wp:effectExtent l="0" t="0" r="0" b="0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2019300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B7670C0" w14:textId="6F19FCF4" w:rsidR="003D1B71" w:rsidRPr="00291D02" w:rsidRDefault="003D1B71" w:rsidP="008E255F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pt-BR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49D05030" w14:textId="288CF5B8" w:rsidR="003D1B71" w:rsidRPr="00291D02" w:rsidRDefault="00A32D68" w:rsidP="008E255F">
            <w:pPr>
              <w:pStyle w:val="Ttulo"/>
              <w:rPr>
                <w:lang w:val="pt-BR"/>
              </w:rPr>
            </w:pPr>
            <w:r w:rsidRPr="00A32D68">
              <w:rPr>
                <w:sz w:val="44"/>
                <w:szCs w:val="40"/>
                <w:lang w:val="pt-BR"/>
              </w:rPr>
              <w:t>Álifi Augusto Estevam dos Santos</w:t>
            </w:r>
            <w:r w:rsidR="003D1B71" w:rsidRPr="00291D02">
              <w:rPr>
                <w:lang w:val="pt-BR" w:bidi="pt-BR"/>
              </w:rPr>
              <w:br/>
            </w:r>
            <w:r>
              <w:rPr>
                <w:lang w:val="pt-BR"/>
              </w:rPr>
              <w:t>2</w:t>
            </w:r>
            <w:r w:rsidR="007F4F66">
              <w:rPr>
                <w:lang w:val="pt-BR"/>
              </w:rPr>
              <w:t>3</w:t>
            </w:r>
            <w:r>
              <w:rPr>
                <w:lang w:val="pt-BR"/>
              </w:rPr>
              <w:t xml:space="preserve"> anos</w:t>
            </w:r>
          </w:p>
        </w:tc>
      </w:tr>
      <w:tr w:rsidR="003D1B71" w:rsidRPr="00291D02" w14:paraId="205D952E" w14:textId="77777777" w:rsidTr="008E255F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5C01D48E" w14:textId="77777777" w:rsidR="003D1B71" w:rsidRPr="00291D02" w:rsidRDefault="003D1B71" w:rsidP="008E255F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D44432C" w14:textId="77777777" w:rsidR="003D1B71" w:rsidRPr="00291D02" w:rsidRDefault="003D1B71" w:rsidP="008E255F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4ED1C4ED" w14:textId="75D1C2E7" w:rsidR="003D1B71" w:rsidRPr="0063759B" w:rsidRDefault="009A0A62" w:rsidP="008E255F">
            <w:pPr>
              <w:pStyle w:val="Ttulo2"/>
              <w:rPr>
                <w:rFonts w:asciiTheme="majorHAnsi" w:hAnsiTheme="majorHAnsi" w:cs="Calibri"/>
                <w:color w:val="0072C7"/>
                <w:sz w:val="28"/>
                <w:szCs w:val="22"/>
                <w:lang w:val="pt-BR"/>
              </w:rPr>
            </w:pPr>
            <w:sdt>
              <w:sdtPr>
                <w:rPr>
                  <w:rFonts w:asciiTheme="majorHAnsi" w:hAnsiTheme="majorHAnsi" w:cs="Calibri"/>
                  <w:color w:val="0072C7"/>
                  <w:sz w:val="28"/>
                  <w:szCs w:val="22"/>
                  <w:lang w:val="pt-BR"/>
                </w:rPr>
                <w:id w:val="1196195576"/>
                <w:placeholder>
                  <w:docPart w:val="E86E591A70B346AAA7A9C17256E426C5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63759B">
                  <w:rPr>
                    <w:rFonts w:asciiTheme="majorHAnsi" w:hAnsiTheme="majorHAnsi" w:cs="Calibri"/>
                    <w:sz w:val="28"/>
                    <w:szCs w:val="22"/>
                    <w:lang w:val="pt-BR" w:bidi="pt-BR"/>
                  </w:rPr>
                  <w:t>Experiência</w:t>
                </w:r>
              </w:sdtContent>
            </w:sdt>
            <w:r w:rsidR="00DD6EAD">
              <w:rPr>
                <w:rFonts w:asciiTheme="majorHAnsi" w:hAnsiTheme="majorHAnsi" w:cs="Calibri"/>
                <w:color w:val="0072C7"/>
                <w:sz w:val="28"/>
                <w:szCs w:val="22"/>
                <w:lang w:val="pt-BR"/>
              </w:rPr>
              <w:t xml:space="preserve"> na área de TI</w:t>
            </w:r>
          </w:p>
          <w:p w14:paraId="3C8A4EE5" w14:textId="4E029698" w:rsidR="00A32D68" w:rsidRPr="0063759B" w:rsidRDefault="00F06667" w:rsidP="008E255F">
            <w:pPr>
              <w:pStyle w:val="Datas"/>
              <w:jc w:val="both"/>
              <w:rPr>
                <w:rFonts w:eastAsia="Calibri"/>
                <w:color w:val="auto"/>
                <w:sz w:val="28"/>
                <w:szCs w:val="22"/>
                <w:lang w:val="pt-BR" w:bidi="pt-BR"/>
              </w:rPr>
            </w:pPr>
            <w:r>
              <w:rPr>
                <w:rFonts w:eastAsia="Calibri"/>
                <w:color w:val="auto"/>
                <w:sz w:val="28"/>
                <w:szCs w:val="22"/>
                <w:lang w:val="pt-BR" w:bidi="pt-BR"/>
              </w:rPr>
              <w:t>TIVIT (Shopping Santa Úrsula) | 2021</w:t>
            </w:r>
            <w:r w:rsidR="00DD6EAD">
              <w:rPr>
                <w:rFonts w:eastAsia="Calibri"/>
                <w:color w:val="auto"/>
                <w:sz w:val="28"/>
                <w:szCs w:val="22"/>
                <w:lang w:val="pt-BR" w:bidi="pt-BR"/>
              </w:rPr>
              <w:t xml:space="preserve"> – atual</w:t>
            </w:r>
          </w:p>
          <w:p w14:paraId="0DFB214C" w14:textId="4F3B9F11" w:rsidR="000166C3" w:rsidRDefault="00460403" w:rsidP="008E255F">
            <w:pPr>
              <w:pStyle w:val="Datas"/>
              <w:jc w:val="both"/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</w:pPr>
            <w:r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  <w:t xml:space="preserve">       </w:t>
            </w:r>
            <w:r w:rsidR="00473F30" w:rsidRPr="00601D54"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  <w:t>Técnico de apoio ao usuário de informática</w:t>
            </w:r>
          </w:p>
          <w:p w14:paraId="2ABABA4B" w14:textId="516F24C0" w:rsidR="00460403" w:rsidRDefault="00460403" w:rsidP="008E255F">
            <w:pPr>
              <w:pStyle w:val="Datas"/>
              <w:jc w:val="both"/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</w:pPr>
            <w:r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  <w:t xml:space="preserve">       Suporte ao usuário presencial e remoto</w:t>
            </w:r>
          </w:p>
          <w:p w14:paraId="75FD910D" w14:textId="130211BC" w:rsidR="001E592C" w:rsidRPr="00601D54" w:rsidRDefault="00460403" w:rsidP="008E255F">
            <w:pPr>
              <w:pStyle w:val="Datas"/>
              <w:jc w:val="both"/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</w:pPr>
            <w:r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  <w:t xml:space="preserve">       </w:t>
            </w:r>
            <w:r w:rsidR="00FD0341" w:rsidRPr="00601D54"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  <w:t>(</w:t>
            </w:r>
            <w:r w:rsidR="00352058" w:rsidRPr="00601D54"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  <w:t>Hel</w:t>
            </w:r>
            <w:r w:rsidR="003C2FC7"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  <w:t>p D</w:t>
            </w:r>
            <w:r w:rsidR="00352058" w:rsidRPr="00601D54"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  <w:t>esk</w:t>
            </w:r>
            <w:r w:rsidR="00352058"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  <w:t xml:space="preserve"> -</w:t>
            </w:r>
            <w:r w:rsidR="000166C3"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  <w:t xml:space="preserve"> n</w:t>
            </w:r>
            <w:r w:rsidR="00352058"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  <w:t>ível</w:t>
            </w:r>
            <w:r w:rsidR="000166C3"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  <w:t xml:space="preserve"> 1</w:t>
            </w:r>
            <w:r w:rsidR="00FD0341" w:rsidRPr="00601D54"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  <w:t>)</w:t>
            </w:r>
          </w:p>
          <w:p w14:paraId="68CEB87A" w14:textId="6E64E60C" w:rsidR="00E7382D" w:rsidRPr="00EA7597" w:rsidRDefault="00460403" w:rsidP="008E255F">
            <w:pPr>
              <w:pStyle w:val="Datas"/>
              <w:jc w:val="both"/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</w:pPr>
            <w:r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  <w:t xml:space="preserve">       </w:t>
            </w:r>
            <w:r w:rsidR="00601D54" w:rsidRPr="00601D54">
              <w:rPr>
                <w:rFonts w:eastAsiaTheme="minorHAnsi"/>
                <w:b w:val="0"/>
                <w:bCs/>
                <w:color w:val="auto"/>
                <w:sz w:val="28"/>
                <w:szCs w:val="22"/>
                <w:lang w:val="pt-BR"/>
              </w:rPr>
              <w:t>Ribeirão Preto/SP</w:t>
            </w:r>
          </w:p>
          <w:p w14:paraId="35E8CE7D" w14:textId="77777777" w:rsidR="00E46AF1" w:rsidRPr="0063759B" w:rsidRDefault="00E46AF1" w:rsidP="008E255F">
            <w:pPr>
              <w:jc w:val="both"/>
              <w:rPr>
                <w:sz w:val="28"/>
                <w:lang w:val="pt-BR"/>
              </w:rPr>
            </w:pPr>
          </w:p>
          <w:sdt>
            <w:sdtPr>
              <w:rPr>
                <w:rFonts w:asciiTheme="majorHAnsi" w:hAnsiTheme="majorHAnsi" w:cs="Calibri"/>
                <w:color w:val="0072C7"/>
                <w:sz w:val="28"/>
                <w:szCs w:val="22"/>
                <w:lang w:val="pt-BR"/>
              </w:rPr>
              <w:id w:val="-1554227259"/>
              <w:placeholder>
                <w:docPart w:val="0DE44F84E2334638BAEBB31D3C3D4702"/>
              </w:placeholder>
              <w:temporary/>
              <w:showingPlcHdr/>
              <w15:appearance w15:val="hidden"/>
            </w:sdtPr>
            <w:sdtEndPr/>
            <w:sdtContent>
              <w:p w14:paraId="6CE86BA2" w14:textId="5B26A073" w:rsidR="003D1B71" w:rsidRPr="0063759B" w:rsidRDefault="003D1B71" w:rsidP="008E255F">
                <w:pPr>
                  <w:pStyle w:val="Ttulo2"/>
                  <w:rPr>
                    <w:rFonts w:asciiTheme="majorHAnsi" w:hAnsiTheme="majorHAnsi" w:cs="Calibri"/>
                    <w:color w:val="0072C7"/>
                    <w:sz w:val="28"/>
                    <w:szCs w:val="22"/>
                    <w:lang w:val="pt-BR"/>
                  </w:rPr>
                </w:pPr>
                <w:r w:rsidRPr="0063759B">
                  <w:rPr>
                    <w:rFonts w:asciiTheme="majorHAnsi" w:hAnsiTheme="majorHAnsi" w:cs="Calibri"/>
                    <w:sz w:val="28"/>
                    <w:szCs w:val="22"/>
                    <w:lang w:val="pt-BR" w:bidi="pt-BR"/>
                  </w:rPr>
                  <w:t>Escolaridade</w:t>
                </w:r>
              </w:p>
            </w:sdtContent>
          </w:sdt>
          <w:p w14:paraId="251D9BFF" w14:textId="016FCB6C" w:rsidR="009B5B6A" w:rsidRPr="0063759B" w:rsidRDefault="00A32D68" w:rsidP="008E255F">
            <w:pPr>
              <w:pStyle w:val="Nomedaescola"/>
              <w:jc w:val="both"/>
              <w:rPr>
                <w:sz w:val="28"/>
                <w:lang w:val="pt-BR" w:bidi="pt-BR"/>
              </w:rPr>
            </w:pPr>
            <w:r w:rsidRPr="0063759B">
              <w:rPr>
                <w:sz w:val="28"/>
                <w:lang w:val="pt-BR"/>
              </w:rPr>
              <w:t>FATEC Ribeirão Preto</w:t>
            </w:r>
            <w:r w:rsidR="00291D02" w:rsidRPr="0063759B">
              <w:rPr>
                <w:sz w:val="28"/>
                <w:lang w:val="pt-BR"/>
              </w:rPr>
              <w:t xml:space="preserve"> </w:t>
            </w:r>
            <w:r w:rsidRPr="0063759B">
              <w:rPr>
                <w:sz w:val="28"/>
                <w:lang w:val="pt-BR" w:bidi="pt-BR"/>
              </w:rPr>
              <w:t>– Faculdade de Tecnologia</w:t>
            </w:r>
            <w:r w:rsidR="002B1C2B">
              <w:rPr>
                <w:sz w:val="28"/>
                <w:lang w:val="pt-BR" w:bidi="pt-BR"/>
              </w:rPr>
              <w:t xml:space="preserve"> (</w:t>
            </w:r>
            <w:r w:rsidR="00B13248">
              <w:rPr>
                <w:sz w:val="28"/>
                <w:lang w:val="pt-BR" w:bidi="pt-BR"/>
              </w:rPr>
              <w:t>06/</w:t>
            </w:r>
            <w:r w:rsidR="002B1C2B">
              <w:rPr>
                <w:sz w:val="28"/>
                <w:lang w:val="pt-BR" w:bidi="pt-BR"/>
              </w:rPr>
              <w:t>2023)</w:t>
            </w:r>
          </w:p>
          <w:p w14:paraId="0FF3FEBB" w14:textId="3114FCF6" w:rsidR="00A32D68" w:rsidRPr="009B5B6A" w:rsidRDefault="00A32D68" w:rsidP="009B5B6A">
            <w:pPr>
              <w:pStyle w:val="Commarcadores"/>
              <w:jc w:val="both"/>
              <w:rPr>
                <w:sz w:val="28"/>
                <w:lang w:val="pt-BR"/>
              </w:rPr>
            </w:pPr>
            <w:r w:rsidRPr="0063759B">
              <w:rPr>
                <w:sz w:val="28"/>
                <w:lang w:val="pt-BR"/>
              </w:rPr>
              <w:t xml:space="preserve">Análise e </w:t>
            </w:r>
            <w:r w:rsidR="008E255F">
              <w:rPr>
                <w:sz w:val="28"/>
                <w:lang w:val="pt-BR"/>
              </w:rPr>
              <w:t>D</w:t>
            </w:r>
            <w:r w:rsidRPr="0063759B">
              <w:rPr>
                <w:sz w:val="28"/>
                <w:lang w:val="pt-BR"/>
              </w:rPr>
              <w:t xml:space="preserve">esenvolvimento de </w:t>
            </w:r>
            <w:r w:rsidR="008E255F">
              <w:rPr>
                <w:sz w:val="28"/>
                <w:lang w:val="pt-BR"/>
              </w:rPr>
              <w:t>S</w:t>
            </w:r>
            <w:r w:rsidRPr="0063759B">
              <w:rPr>
                <w:sz w:val="28"/>
                <w:lang w:val="pt-BR"/>
              </w:rPr>
              <w:t>istema</w:t>
            </w:r>
          </w:p>
          <w:p w14:paraId="5CD623C6" w14:textId="61EBA7E4" w:rsidR="00CC27ED" w:rsidRPr="00EA7597" w:rsidRDefault="00CC27ED" w:rsidP="00E7382D">
            <w:pPr>
              <w:pStyle w:val="Commarcadores"/>
              <w:numPr>
                <w:ilvl w:val="0"/>
                <w:numId w:val="0"/>
              </w:numPr>
              <w:ind w:left="360"/>
              <w:jc w:val="both"/>
              <w:rPr>
                <w:sz w:val="28"/>
                <w:lang w:val="pt-BR"/>
              </w:rPr>
            </w:pPr>
          </w:p>
          <w:p w14:paraId="5865A296" w14:textId="77777777" w:rsidR="009B5B6A" w:rsidRDefault="0063759B" w:rsidP="009B5B6A">
            <w:pPr>
              <w:pStyle w:val="Nomedaescola"/>
              <w:jc w:val="both"/>
              <w:rPr>
                <w:sz w:val="28"/>
                <w:lang w:val="pt-BR" w:bidi="pt-BR"/>
              </w:rPr>
            </w:pPr>
            <w:r w:rsidRPr="0063759B">
              <w:rPr>
                <w:sz w:val="28"/>
                <w:lang w:val="pt-BR"/>
              </w:rPr>
              <w:t>ETC</w:t>
            </w:r>
            <w:r w:rsidR="00A32D68" w:rsidRPr="0063759B">
              <w:rPr>
                <w:sz w:val="28"/>
                <w:lang w:val="pt-BR"/>
              </w:rPr>
              <w:t xml:space="preserve"> </w:t>
            </w:r>
            <w:r w:rsidRPr="0063759B">
              <w:rPr>
                <w:sz w:val="28"/>
                <w:lang w:val="pt-BR"/>
              </w:rPr>
              <w:t>São José do Rio Pardo/SP</w:t>
            </w:r>
            <w:r w:rsidR="00A32D68" w:rsidRPr="0063759B">
              <w:rPr>
                <w:sz w:val="28"/>
                <w:lang w:val="pt-BR"/>
              </w:rPr>
              <w:t xml:space="preserve"> </w:t>
            </w:r>
            <w:r w:rsidR="00A32D68" w:rsidRPr="0063759B">
              <w:rPr>
                <w:sz w:val="28"/>
                <w:lang w:val="pt-BR" w:bidi="pt-BR"/>
              </w:rPr>
              <w:t xml:space="preserve">– </w:t>
            </w:r>
            <w:r w:rsidRPr="0063759B">
              <w:rPr>
                <w:sz w:val="28"/>
                <w:lang w:val="pt-BR" w:bidi="pt-BR"/>
              </w:rPr>
              <w:t>Escola Técnica</w:t>
            </w:r>
          </w:p>
          <w:p w14:paraId="0248470E" w14:textId="5FB1F251" w:rsidR="00CC27ED" w:rsidRPr="0063759B" w:rsidRDefault="00CC27ED" w:rsidP="009B5B6A">
            <w:pPr>
              <w:pStyle w:val="Nomedaescola"/>
              <w:jc w:val="both"/>
              <w:rPr>
                <w:sz w:val="28"/>
                <w:lang w:val="pt-BR" w:bidi="pt-BR"/>
              </w:rPr>
            </w:pPr>
            <w:r>
              <w:rPr>
                <w:sz w:val="28"/>
                <w:lang w:val="pt-BR"/>
              </w:rPr>
              <w:t>Concluído</w:t>
            </w:r>
            <w:r w:rsidRPr="00DE4F2F">
              <w:rPr>
                <w:sz w:val="28"/>
                <w:lang w:val="pt-BR"/>
              </w:rPr>
              <w:t xml:space="preserve"> </w:t>
            </w:r>
            <w:r>
              <w:rPr>
                <w:sz w:val="28"/>
                <w:lang w:val="pt-BR"/>
              </w:rPr>
              <w:t>(</w:t>
            </w:r>
            <w:r w:rsidR="002B1C2B">
              <w:rPr>
                <w:sz w:val="28"/>
                <w:lang w:val="pt-BR"/>
              </w:rPr>
              <w:t>2017</w:t>
            </w:r>
            <w:r>
              <w:rPr>
                <w:sz w:val="28"/>
                <w:lang w:val="pt-BR"/>
              </w:rPr>
              <w:t>)</w:t>
            </w:r>
          </w:p>
          <w:p w14:paraId="16D43522" w14:textId="143B403C" w:rsidR="00CC27ED" w:rsidRDefault="0063759B" w:rsidP="009B5B6A">
            <w:pPr>
              <w:pStyle w:val="Commarcadores"/>
              <w:jc w:val="both"/>
              <w:rPr>
                <w:sz w:val="28"/>
                <w:lang w:val="pt-BR"/>
              </w:rPr>
            </w:pPr>
            <w:r w:rsidRPr="00DE4F2F">
              <w:rPr>
                <w:sz w:val="28"/>
                <w:lang w:val="pt-BR"/>
              </w:rPr>
              <w:t>Técnico em Informática</w:t>
            </w:r>
            <w:r w:rsidR="00CC27ED">
              <w:rPr>
                <w:sz w:val="28"/>
                <w:lang w:val="pt-BR"/>
              </w:rPr>
              <w:t xml:space="preserve"> para Internet</w:t>
            </w:r>
          </w:p>
          <w:p w14:paraId="46877899" w14:textId="77777777" w:rsidR="00292CD0" w:rsidRDefault="00292CD0" w:rsidP="00292CD0">
            <w:pPr>
              <w:pStyle w:val="Commarcadores"/>
              <w:numPr>
                <w:ilvl w:val="0"/>
                <w:numId w:val="0"/>
              </w:numPr>
              <w:ind w:left="360" w:hanging="360"/>
              <w:jc w:val="both"/>
              <w:rPr>
                <w:sz w:val="28"/>
                <w:lang w:val="pt-BR"/>
              </w:rPr>
            </w:pPr>
          </w:p>
          <w:p w14:paraId="358CA206" w14:textId="3CF9BEC0" w:rsidR="00292CD0" w:rsidRPr="00B13248" w:rsidRDefault="00B13248" w:rsidP="00292CD0">
            <w:pPr>
              <w:pStyle w:val="Commarcadores"/>
              <w:numPr>
                <w:ilvl w:val="0"/>
                <w:numId w:val="0"/>
              </w:numPr>
              <w:ind w:left="360" w:hanging="360"/>
              <w:jc w:val="both"/>
              <w:rPr>
                <w:rFonts w:asciiTheme="majorHAnsi" w:hAnsiTheme="majorHAnsi"/>
                <w:b/>
                <w:bCs/>
                <w:color w:val="0072C7" w:themeColor="accent2"/>
                <w:sz w:val="28"/>
                <w:u w:val="single"/>
                <w:lang w:val="pt-BR" w:bidi="pt-BR"/>
              </w:rPr>
            </w:pPr>
            <w:r w:rsidRPr="00B13248">
              <w:rPr>
                <w:rFonts w:asciiTheme="majorHAnsi" w:hAnsiTheme="majorHAnsi"/>
                <w:b/>
                <w:bCs/>
                <w:color w:val="0072C7" w:themeColor="accent2"/>
                <w:sz w:val="28"/>
                <w:u w:val="single"/>
                <w:lang w:val="pt-BR" w:bidi="pt-BR"/>
              </w:rPr>
              <w:t>Objetivo</w:t>
            </w:r>
          </w:p>
          <w:p w14:paraId="2470902A" w14:textId="30AC2F18" w:rsidR="00E46AF1" w:rsidRPr="009B5B6A" w:rsidRDefault="0048358A" w:rsidP="00E46AF1">
            <w:pPr>
              <w:pStyle w:val="Commarcadores"/>
              <w:numPr>
                <w:ilvl w:val="0"/>
                <w:numId w:val="0"/>
              </w:numPr>
              <w:ind w:left="360"/>
              <w:jc w:val="both"/>
              <w:rPr>
                <w:sz w:val="28"/>
                <w:lang w:val="pt-BR"/>
              </w:rPr>
            </w:pPr>
            <w:r>
              <w:rPr>
                <w:sz w:val="28"/>
                <w:lang w:val="pt-BR"/>
              </w:rPr>
              <w:t>Meu Objetivo é ser um desenvolvedor JAVA. Busco a cada dia me desenvolver e aprimorar. Estou no início de um caminho cheio de conhecimento e desafios.</w:t>
            </w:r>
          </w:p>
          <w:p w14:paraId="3E4681E9" w14:textId="09971CA8" w:rsidR="00D07BB8" w:rsidRDefault="00D07BB8" w:rsidP="00E7382D">
            <w:pPr>
              <w:pStyle w:val="Commarcadores"/>
              <w:numPr>
                <w:ilvl w:val="0"/>
                <w:numId w:val="0"/>
              </w:numPr>
              <w:ind w:left="360"/>
              <w:jc w:val="both"/>
              <w:rPr>
                <w:sz w:val="28"/>
                <w:lang w:val="pt-BR"/>
              </w:rPr>
            </w:pPr>
          </w:p>
          <w:p w14:paraId="7E911A2C" w14:textId="77777777" w:rsidR="004B63B9" w:rsidRDefault="0063759B" w:rsidP="008E255F">
            <w:pPr>
              <w:jc w:val="both"/>
              <w:rPr>
                <w:rFonts w:asciiTheme="majorHAnsi" w:hAnsiTheme="majorHAnsi"/>
                <w:b/>
                <w:bCs/>
                <w:color w:val="0072C7" w:themeColor="accent2"/>
                <w:sz w:val="28"/>
                <w:u w:val="single"/>
                <w:lang w:val="pt-BR" w:bidi="pt-BR"/>
              </w:rPr>
            </w:pPr>
            <w:r w:rsidRPr="0063759B">
              <w:rPr>
                <w:rFonts w:asciiTheme="majorHAnsi" w:hAnsiTheme="majorHAnsi"/>
                <w:b/>
                <w:bCs/>
                <w:color w:val="0072C7" w:themeColor="accent2"/>
                <w:sz w:val="28"/>
                <w:u w:val="single"/>
                <w:lang w:val="pt-BR" w:bidi="pt-BR"/>
              </w:rPr>
              <w:t>Conhecimento</w:t>
            </w:r>
            <w:r w:rsidR="004B63B9">
              <w:rPr>
                <w:rFonts w:asciiTheme="majorHAnsi" w:hAnsiTheme="majorHAnsi"/>
                <w:b/>
                <w:bCs/>
                <w:color w:val="0072C7" w:themeColor="accent2"/>
                <w:sz w:val="28"/>
                <w:u w:val="single"/>
                <w:lang w:val="pt-BR" w:bidi="pt-BR"/>
              </w:rPr>
              <w:t xml:space="preserve">s: </w:t>
            </w:r>
          </w:p>
          <w:p w14:paraId="42150BD6" w14:textId="77777777" w:rsidR="004B63B9" w:rsidRDefault="004B63B9" w:rsidP="008E255F">
            <w:pPr>
              <w:jc w:val="both"/>
              <w:rPr>
                <w:rFonts w:asciiTheme="majorHAnsi" w:hAnsiTheme="majorHAnsi"/>
                <w:b/>
                <w:bCs/>
                <w:color w:val="0072C7" w:themeColor="accent2"/>
                <w:sz w:val="28"/>
                <w:u w:val="single"/>
                <w:lang w:val="pt-BR" w:bidi="pt-BR"/>
              </w:rPr>
            </w:pPr>
          </w:p>
          <w:p w14:paraId="4D349E26" w14:textId="77584B47" w:rsidR="004B63B9" w:rsidRPr="00292CD0" w:rsidRDefault="004B63B9" w:rsidP="004B63B9">
            <w:pPr>
              <w:ind w:left="475"/>
              <w:jc w:val="both"/>
              <w:rPr>
                <w:rFonts w:asciiTheme="majorHAnsi" w:hAnsiTheme="majorHAnsi"/>
                <w:b/>
                <w:bCs/>
                <w:sz w:val="28"/>
                <w:u w:val="single"/>
                <w:lang w:val="pt-BR" w:bidi="pt-BR"/>
              </w:rPr>
            </w:pPr>
            <w:r w:rsidRPr="00292CD0">
              <w:rPr>
                <w:rFonts w:asciiTheme="majorHAnsi" w:hAnsiTheme="majorHAnsi"/>
                <w:b/>
                <w:bCs/>
                <w:sz w:val="28"/>
                <w:u w:val="single"/>
                <w:lang w:val="pt-BR" w:bidi="pt-BR"/>
              </w:rPr>
              <w:t>Programação</w:t>
            </w:r>
          </w:p>
          <w:p w14:paraId="4EB87648" w14:textId="625A15DA" w:rsidR="004B63B9" w:rsidRPr="00292CD0" w:rsidRDefault="00C94E7A" w:rsidP="004B63B9">
            <w:pPr>
              <w:ind w:left="475"/>
              <w:jc w:val="both"/>
              <w:rPr>
                <w:rFonts w:asciiTheme="majorHAnsi" w:hAnsiTheme="majorHAnsi"/>
                <w:sz w:val="28"/>
                <w:lang w:val="pt-BR" w:bidi="pt-BR"/>
              </w:rPr>
            </w:pPr>
            <w:r w:rsidRPr="00292CD0">
              <w:rPr>
                <w:rFonts w:asciiTheme="majorHAnsi" w:hAnsiTheme="majorHAnsi"/>
                <w:sz w:val="28"/>
                <w:lang w:val="pt-BR" w:bidi="pt-BR"/>
              </w:rPr>
              <w:t xml:space="preserve">- </w:t>
            </w:r>
            <w:r w:rsidR="009B5B6A" w:rsidRPr="00292CD0">
              <w:rPr>
                <w:rFonts w:asciiTheme="majorHAnsi" w:hAnsiTheme="majorHAnsi"/>
                <w:sz w:val="28"/>
                <w:lang w:val="pt-BR" w:bidi="pt-BR"/>
              </w:rPr>
              <w:t>Lógica de programação</w:t>
            </w:r>
            <w:r w:rsidR="004B63B9" w:rsidRPr="00292CD0">
              <w:rPr>
                <w:rFonts w:asciiTheme="majorHAnsi" w:hAnsiTheme="majorHAnsi"/>
                <w:sz w:val="28"/>
                <w:lang w:val="pt-BR" w:bidi="pt-BR"/>
              </w:rPr>
              <w:t>;</w:t>
            </w:r>
          </w:p>
          <w:p w14:paraId="06063004" w14:textId="4040264F" w:rsidR="004B63B9" w:rsidRPr="00292CD0" w:rsidRDefault="004B63B9" w:rsidP="00292CD0">
            <w:pPr>
              <w:ind w:left="475"/>
              <w:jc w:val="both"/>
              <w:rPr>
                <w:rFonts w:asciiTheme="majorHAnsi" w:hAnsiTheme="majorHAnsi"/>
                <w:sz w:val="28"/>
                <w:lang w:val="pt-BR" w:bidi="pt-BR"/>
              </w:rPr>
            </w:pPr>
            <w:r w:rsidRPr="00292CD0">
              <w:rPr>
                <w:rFonts w:asciiTheme="majorHAnsi" w:hAnsiTheme="majorHAnsi"/>
                <w:sz w:val="28"/>
                <w:lang w:val="pt-BR" w:bidi="pt-BR"/>
              </w:rPr>
              <w:t>- Programação Orientada a Objeto</w:t>
            </w:r>
            <w:r w:rsidR="00292CD0">
              <w:rPr>
                <w:rFonts w:asciiTheme="majorHAnsi" w:hAnsiTheme="majorHAnsi"/>
                <w:sz w:val="28"/>
                <w:lang w:val="pt-BR" w:bidi="pt-BR"/>
              </w:rPr>
              <w:t>.</w:t>
            </w:r>
          </w:p>
          <w:p w14:paraId="7CEB056F" w14:textId="17094661" w:rsidR="004B63B9" w:rsidRPr="00292CD0" w:rsidRDefault="004B63B9" w:rsidP="004B63B9">
            <w:pPr>
              <w:ind w:left="475"/>
              <w:jc w:val="both"/>
              <w:rPr>
                <w:rFonts w:asciiTheme="majorHAnsi" w:hAnsiTheme="majorHAnsi"/>
                <w:b/>
                <w:bCs/>
                <w:sz w:val="28"/>
                <w:u w:val="single"/>
                <w:lang w:val="pt-BR" w:bidi="pt-BR"/>
              </w:rPr>
            </w:pPr>
            <w:r w:rsidRPr="00292CD0">
              <w:rPr>
                <w:rFonts w:asciiTheme="majorHAnsi" w:hAnsiTheme="majorHAnsi"/>
                <w:b/>
                <w:bCs/>
                <w:sz w:val="28"/>
                <w:u w:val="single"/>
                <w:lang w:val="pt-BR" w:bidi="pt-BR"/>
              </w:rPr>
              <w:t>Linguagens de Programação:</w:t>
            </w:r>
          </w:p>
          <w:p w14:paraId="0EE3B747" w14:textId="2FD151AC" w:rsidR="00B62541" w:rsidRPr="00292CD0" w:rsidRDefault="00B62541" w:rsidP="004B63B9">
            <w:pPr>
              <w:ind w:left="475"/>
              <w:jc w:val="both"/>
              <w:rPr>
                <w:rFonts w:asciiTheme="majorHAnsi" w:hAnsiTheme="majorHAnsi"/>
                <w:sz w:val="28"/>
                <w:lang w:val="pt-BR" w:bidi="pt-BR"/>
              </w:rPr>
            </w:pPr>
            <w:r w:rsidRPr="00292CD0">
              <w:rPr>
                <w:rFonts w:asciiTheme="majorHAnsi" w:hAnsiTheme="majorHAnsi"/>
                <w:sz w:val="28"/>
                <w:lang w:val="pt-BR" w:bidi="pt-BR"/>
              </w:rPr>
              <w:t xml:space="preserve">- </w:t>
            </w:r>
            <w:r w:rsidR="004B63B9" w:rsidRPr="00292CD0">
              <w:rPr>
                <w:rFonts w:asciiTheme="majorHAnsi" w:hAnsiTheme="majorHAnsi"/>
                <w:sz w:val="28"/>
                <w:lang w:val="pt-BR" w:bidi="pt-BR"/>
              </w:rPr>
              <w:t xml:space="preserve"> </w:t>
            </w:r>
            <w:r w:rsidRPr="00292CD0">
              <w:rPr>
                <w:rFonts w:asciiTheme="majorHAnsi" w:hAnsiTheme="majorHAnsi"/>
                <w:sz w:val="28"/>
                <w:lang w:val="pt-BR" w:bidi="pt-BR"/>
              </w:rPr>
              <w:t>JAVA</w:t>
            </w:r>
            <w:r w:rsidR="00F81CE9" w:rsidRPr="00292CD0">
              <w:rPr>
                <w:rFonts w:asciiTheme="majorHAnsi" w:hAnsiTheme="majorHAnsi"/>
                <w:sz w:val="28"/>
                <w:lang w:val="pt-BR" w:bidi="pt-BR"/>
              </w:rPr>
              <w:t xml:space="preserve"> (</w:t>
            </w:r>
            <w:r w:rsidRPr="00292CD0">
              <w:rPr>
                <w:rFonts w:asciiTheme="majorHAnsi" w:hAnsiTheme="majorHAnsi"/>
                <w:sz w:val="28"/>
                <w:lang w:val="pt-BR" w:bidi="pt-BR"/>
              </w:rPr>
              <w:t>Spring Boot</w:t>
            </w:r>
            <w:r w:rsidR="002B1C2B" w:rsidRPr="00292CD0">
              <w:rPr>
                <w:rFonts w:asciiTheme="majorHAnsi" w:hAnsiTheme="majorHAnsi"/>
                <w:sz w:val="28"/>
                <w:lang w:val="pt-BR" w:bidi="pt-BR"/>
              </w:rPr>
              <w:t xml:space="preserve"> – JPA</w:t>
            </w:r>
            <w:r w:rsidR="00F81CE9" w:rsidRPr="00292CD0">
              <w:rPr>
                <w:rFonts w:asciiTheme="majorHAnsi" w:hAnsiTheme="majorHAnsi"/>
                <w:sz w:val="28"/>
                <w:lang w:val="pt-BR" w:bidi="pt-BR"/>
              </w:rPr>
              <w:t>);</w:t>
            </w:r>
          </w:p>
          <w:p w14:paraId="346EF8B3" w14:textId="4405B14E" w:rsidR="004B63B9" w:rsidRPr="00292CD0" w:rsidRDefault="00C94E7A" w:rsidP="00292CD0">
            <w:pPr>
              <w:ind w:left="475"/>
              <w:jc w:val="both"/>
              <w:rPr>
                <w:rFonts w:asciiTheme="majorHAnsi" w:hAnsiTheme="majorHAnsi"/>
                <w:sz w:val="28"/>
                <w:lang w:val="pt-BR" w:bidi="pt-BR"/>
              </w:rPr>
            </w:pPr>
            <w:r w:rsidRPr="00292CD0">
              <w:rPr>
                <w:rFonts w:asciiTheme="majorHAnsi" w:hAnsiTheme="majorHAnsi"/>
                <w:sz w:val="28"/>
                <w:lang w:val="pt-BR" w:bidi="pt-BR"/>
              </w:rPr>
              <w:t>-</w:t>
            </w:r>
            <w:r w:rsidR="004B63B9" w:rsidRPr="00292CD0">
              <w:rPr>
                <w:rFonts w:asciiTheme="majorHAnsi" w:hAnsiTheme="majorHAnsi"/>
                <w:sz w:val="28"/>
                <w:lang w:val="pt-BR" w:bidi="pt-BR"/>
              </w:rPr>
              <w:t xml:space="preserve"> </w:t>
            </w:r>
            <w:r w:rsidR="00254713" w:rsidRPr="00292CD0">
              <w:rPr>
                <w:rFonts w:asciiTheme="majorHAnsi" w:hAnsiTheme="majorHAnsi"/>
                <w:sz w:val="28"/>
                <w:lang w:val="pt-BR" w:bidi="pt-BR"/>
              </w:rPr>
              <w:t>C++</w:t>
            </w:r>
            <w:r w:rsidRPr="00292CD0">
              <w:rPr>
                <w:rFonts w:asciiTheme="majorHAnsi" w:hAnsiTheme="majorHAnsi"/>
                <w:sz w:val="28"/>
                <w:lang w:val="pt-BR" w:bidi="pt-BR"/>
              </w:rPr>
              <w:t xml:space="preserve"> </w:t>
            </w:r>
            <w:r w:rsidR="00254713" w:rsidRPr="00292CD0">
              <w:rPr>
                <w:rFonts w:asciiTheme="majorHAnsi" w:hAnsiTheme="majorHAnsi"/>
                <w:sz w:val="28"/>
                <w:lang w:val="pt-BR" w:bidi="pt-BR"/>
              </w:rPr>
              <w:t>(básico),</w:t>
            </w:r>
            <w:r w:rsidR="00CC60C0" w:rsidRPr="00292CD0">
              <w:rPr>
                <w:rFonts w:asciiTheme="majorHAnsi" w:hAnsiTheme="majorHAnsi"/>
                <w:sz w:val="28"/>
                <w:lang w:val="pt-BR" w:bidi="pt-BR"/>
              </w:rPr>
              <w:t xml:space="preserve"> </w:t>
            </w:r>
            <w:r w:rsidR="0083131C" w:rsidRPr="00292CD0">
              <w:rPr>
                <w:rFonts w:asciiTheme="majorHAnsi" w:hAnsiTheme="majorHAnsi"/>
                <w:sz w:val="28"/>
                <w:lang w:val="pt-BR" w:bidi="pt-BR"/>
              </w:rPr>
              <w:t>Python(introdutório)</w:t>
            </w:r>
            <w:r w:rsidR="002B4B5E" w:rsidRPr="00292CD0">
              <w:rPr>
                <w:rFonts w:asciiTheme="majorHAnsi" w:hAnsiTheme="majorHAnsi"/>
                <w:sz w:val="28"/>
                <w:lang w:val="pt-BR" w:bidi="pt-BR"/>
              </w:rPr>
              <w:t xml:space="preserve"> e Dart/Flutter (básico)</w:t>
            </w:r>
            <w:r w:rsidR="00292CD0">
              <w:rPr>
                <w:rFonts w:asciiTheme="majorHAnsi" w:hAnsiTheme="majorHAnsi"/>
                <w:sz w:val="28"/>
                <w:lang w:val="pt-BR" w:bidi="pt-BR"/>
              </w:rPr>
              <w:t>.</w:t>
            </w:r>
          </w:p>
          <w:p w14:paraId="7B35F761" w14:textId="6DBECB16" w:rsidR="004B63B9" w:rsidRPr="00292CD0" w:rsidRDefault="004B63B9" w:rsidP="004B63B9">
            <w:pPr>
              <w:ind w:left="475"/>
              <w:jc w:val="both"/>
              <w:rPr>
                <w:rFonts w:asciiTheme="majorHAnsi" w:hAnsiTheme="majorHAnsi"/>
                <w:b/>
                <w:bCs/>
                <w:sz w:val="28"/>
                <w:u w:val="single"/>
                <w:lang w:val="pt-BR" w:bidi="pt-BR"/>
              </w:rPr>
            </w:pPr>
            <w:r w:rsidRPr="00292CD0">
              <w:rPr>
                <w:rFonts w:asciiTheme="majorHAnsi" w:hAnsiTheme="majorHAnsi"/>
                <w:b/>
                <w:bCs/>
                <w:sz w:val="28"/>
                <w:u w:val="single"/>
                <w:lang w:val="pt-BR" w:bidi="pt-BR"/>
              </w:rPr>
              <w:t>Banco de dados | S</w:t>
            </w:r>
            <w:r w:rsidR="00292CD0" w:rsidRPr="00292CD0">
              <w:rPr>
                <w:rFonts w:asciiTheme="majorHAnsi" w:hAnsiTheme="majorHAnsi"/>
                <w:b/>
                <w:bCs/>
                <w:sz w:val="28"/>
                <w:u w:val="single"/>
                <w:lang w:val="pt-BR" w:bidi="pt-BR"/>
              </w:rPr>
              <w:t>GBD</w:t>
            </w:r>
            <w:r w:rsidRPr="00292CD0">
              <w:rPr>
                <w:rFonts w:asciiTheme="majorHAnsi" w:hAnsiTheme="majorHAnsi"/>
                <w:b/>
                <w:bCs/>
                <w:sz w:val="28"/>
                <w:u w:val="single"/>
                <w:lang w:val="pt-BR" w:bidi="pt-BR"/>
              </w:rPr>
              <w:t>:</w:t>
            </w:r>
          </w:p>
          <w:p w14:paraId="5D867F32" w14:textId="6A8AEA66" w:rsidR="00997937" w:rsidRPr="00292CD0" w:rsidRDefault="00C94E7A" w:rsidP="00292CD0">
            <w:pPr>
              <w:ind w:left="475"/>
              <w:jc w:val="both"/>
              <w:rPr>
                <w:rFonts w:asciiTheme="majorHAnsi" w:hAnsiTheme="majorHAnsi"/>
                <w:sz w:val="28"/>
                <w:lang w:val="pt-BR" w:bidi="pt-BR"/>
              </w:rPr>
            </w:pPr>
            <w:r w:rsidRPr="00292CD0">
              <w:rPr>
                <w:rFonts w:asciiTheme="majorHAnsi" w:hAnsiTheme="majorHAnsi"/>
                <w:sz w:val="28"/>
                <w:lang w:val="pt-BR" w:bidi="pt-BR"/>
              </w:rPr>
              <w:t xml:space="preserve">- </w:t>
            </w:r>
            <w:r w:rsidR="001D684B" w:rsidRPr="00292CD0">
              <w:rPr>
                <w:rFonts w:asciiTheme="majorHAnsi" w:hAnsiTheme="majorHAnsi"/>
                <w:sz w:val="28"/>
                <w:lang w:val="pt-BR" w:bidi="pt-BR"/>
              </w:rPr>
              <w:t xml:space="preserve"> </w:t>
            </w:r>
            <w:r w:rsidR="001D684B" w:rsidRPr="00292CD0">
              <w:rPr>
                <w:rFonts w:asciiTheme="majorHAnsi" w:hAnsiTheme="majorHAnsi"/>
                <w:sz w:val="28"/>
                <w:lang w:val="pt-BR" w:bidi="pt-BR"/>
              </w:rPr>
              <w:t>PostgreSQL</w:t>
            </w:r>
            <w:r w:rsidR="001D684B">
              <w:rPr>
                <w:rFonts w:asciiTheme="majorHAnsi" w:hAnsiTheme="majorHAnsi"/>
                <w:sz w:val="28"/>
                <w:lang w:val="pt-BR" w:bidi="pt-BR"/>
              </w:rPr>
              <w:t xml:space="preserve">, </w:t>
            </w:r>
            <w:r w:rsidR="00684027" w:rsidRPr="00292CD0">
              <w:rPr>
                <w:rFonts w:asciiTheme="majorHAnsi" w:hAnsiTheme="majorHAnsi"/>
                <w:sz w:val="28"/>
                <w:lang w:val="pt-BR" w:bidi="pt-BR"/>
              </w:rPr>
              <w:t>MySQL</w:t>
            </w:r>
            <w:r w:rsidR="00292CD0" w:rsidRPr="00292CD0">
              <w:rPr>
                <w:rFonts w:asciiTheme="majorHAnsi" w:hAnsiTheme="majorHAnsi"/>
                <w:sz w:val="28"/>
                <w:lang w:val="pt-BR" w:bidi="pt-BR"/>
              </w:rPr>
              <w:t xml:space="preserve"> e</w:t>
            </w:r>
            <w:r w:rsidR="001D684B">
              <w:rPr>
                <w:rFonts w:asciiTheme="majorHAnsi" w:hAnsiTheme="majorHAnsi"/>
                <w:sz w:val="28"/>
                <w:lang w:val="pt-BR" w:bidi="pt-BR"/>
              </w:rPr>
              <w:t xml:space="preserve"> Oracle</w:t>
            </w:r>
            <w:r w:rsidR="00292CD0">
              <w:rPr>
                <w:rFonts w:asciiTheme="majorHAnsi" w:hAnsiTheme="majorHAnsi"/>
                <w:sz w:val="28"/>
                <w:lang w:val="pt-BR" w:bidi="pt-BR"/>
              </w:rPr>
              <w:t>.</w:t>
            </w:r>
          </w:p>
          <w:p w14:paraId="785F7AEA" w14:textId="6E03B8A4" w:rsidR="00292CD0" w:rsidRPr="00292CD0" w:rsidRDefault="00292CD0" w:rsidP="004B63B9">
            <w:pPr>
              <w:ind w:left="475"/>
              <w:jc w:val="both"/>
              <w:rPr>
                <w:rFonts w:asciiTheme="majorHAnsi" w:hAnsiTheme="majorHAnsi"/>
                <w:b/>
                <w:bCs/>
                <w:sz w:val="28"/>
                <w:u w:val="single"/>
                <w:lang w:val="pt-BR" w:bidi="pt-BR"/>
              </w:rPr>
            </w:pPr>
            <w:r w:rsidRPr="00292CD0">
              <w:rPr>
                <w:rFonts w:asciiTheme="majorHAnsi" w:hAnsiTheme="majorHAnsi"/>
                <w:b/>
                <w:bCs/>
                <w:sz w:val="28"/>
                <w:u w:val="single"/>
                <w:lang w:val="pt-BR" w:bidi="pt-BR"/>
              </w:rPr>
              <w:t>Outros:</w:t>
            </w:r>
          </w:p>
          <w:p w14:paraId="612ECBF2" w14:textId="79CFCFFA" w:rsidR="00EA14C4" w:rsidRPr="00292CD0" w:rsidRDefault="00EA14C4" w:rsidP="004B63B9">
            <w:pPr>
              <w:ind w:left="475"/>
              <w:jc w:val="both"/>
              <w:rPr>
                <w:rFonts w:asciiTheme="majorHAnsi" w:hAnsiTheme="majorHAnsi"/>
                <w:sz w:val="28"/>
                <w:lang w:val="pt-BR" w:bidi="pt-BR"/>
              </w:rPr>
            </w:pPr>
            <w:r w:rsidRPr="00292CD0">
              <w:rPr>
                <w:rFonts w:asciiTheme="majorHAnsi" w:hAnsiTheme="majorHAnsi"/>
                <w:sz w:val="28"/>
                <w:lang w:val="pt-BR" w:bidi="pt-BR"/>
              </w:rPr>
              <w:t>- Office</w:t>
            </w:r>
            <w:r w:rsidR="00872D8B" w:rsidRPr="00292CD0">
              <w:rPr>
                <w:rFonts w:asciiTheme="majorHAnsi" w:hAnsiTheme="majorHAnsi"/>
                <w:sz w:val="28"/>
                <w:lang w:val="pt-BR" w:bidi="pt-BR"/>
              </w:rPr>
              <w:t>;</w:t>
            </w:r>
          </w:p>
          <w:p w14:paraId="23481BC2" w14:textId="124A1B93" w:rsidR="00292CD0" w:rsidRPr="00254713" w:rsidRDefault="00675ECA" w:rsidP="00292CD0">
            <w:pPr>
              <w:ind w:left="475"/>
              <w:jc w:val="both"/>
              <w:rPr>
                <w:rFonts w:asciiTheme="majorHAnsi" w:hAnsiTheme="majorHAnsi"/>
                <w:sz w:val="28"/>
                <w:lang w:val="pt-BR" w:bidi="pt-BR"/>
              </w:rPr>
            </w:pPr>
            <w:r w:rsidRPr="00292CD0">
              <w:rPr>
                <w:rFonts w:asciiTheme="majorHAnsi" w:hAnsiTheme="majorHAnsi"/>
                <w:b/>
                <w:bCs/>
                <w:sz w:val="28"/>
                <w:lang w:val="pt-BR" w:bidi="pt-BR"/>
              </w:rPr>
              <w:t>-</w:t>
            </w:r>
            <w:r w:rsidRPr="00292CD0">
              <w:rPr>
                <w:rFonts w:asciiTheme="majorHAnsi" w:hAnsiTheme="majorHAnsi"/>
                <w:sz w:val="28"/>
                <w:lang w:val="pt-BR" w:bidi="pt-BR"/>
              </w:rPr>
              <w:t xml:space="preserve"> Manutenção de computador</w:t>
            </w:r>
            <w:r w:rsidR="00292CD0">
              <w:rPr>
                <w:rFonts w:asciiTheme="majorHAnsi" w:hAnsiTheme="majorHAnsi"/>
                <w:sz w:val="28"/>
                <w:lang w:val="pt-BR" w:bidi="pt-BR"/>
              </w:rPr>
              <w:t>.</w:t>
            </w:r>
          </w:p>
        </w:tc>
      </w:tr>
      <w:tr w:rsidR="003D1B71" w:rsidRPr="00291D02" w14:paraId="186CD39E" w14:textId="77777777" w:rsidTr="008E255F">
        <w:trPr>
          <w:trHeight w:val="1164"/>
        </w:trPr>
        <w:tc>
          <w:tcPr>
            <w:tcW w:w="720" w:type="dxa"/>
          </w:tcPr>
          <w:p w14:paraId="4130C5ED" w14:textId="77777777" w:rsidR="003D1B71" w:rsidRPr="00291D02" w:rsidRDefault="003D1B71" w:rsidP="008E255F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14:paraId="70FBEE1E" w14:textId="77777777" w:rsidR="003D1B71" w:rsidRDefault="003D1B71" w:rsidP="008E255F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  <w:p w14:paraId="5079103A" w14:textId="77777777" w:rsidR="008E255F" w:rsidRDefault="008E255F" w:rsidP="008E255F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  <w:p w14:paraId="26DD717B" w14:textId="77777777" w:rsidR="008E255F" w:rsidRDefault="008E255F" w:rsidP="008E255F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  <w:p w14:paraId="63E9E75E" w14:textId="77777777" w:rsidR="008E255F" w:rsidRDefault="008E255F" w:rsidP="008E255F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  <w:p w14:paraId="6F9582D8" w14:textId="77777777" w:rsidR="008E255F" w:rsidRDefault="008E255F" w:rsidP="008E255F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  <w:p w14:paraId="325D2B5F" w14:textId="77777777" w:rsidR="008E255F" w:rsidRDefault="008E255F" w:rsidP="008E255F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  <w:p w14:paraId="622F2E76" w14:textId="77777777" w:rsidR="008E255F" w:rsidRDefault="008E255F" w:rsidP="008E255F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  <w:p w14:paraId="3CCC47C7" w14:textId="77777777" w:rsidR="008E255F" w:rsidRDefault="008E255F" w:rsidP="008E255F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  <w:p w14:paraId="366AC840" w14:textId="72A0AC71" w:rsidR="006F2E48" w:rsidRDefault="006F2E48" w:rsidP="008E255F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  <w:p w14:paraId="19046B8E" w14:textId="599EEDD7" w:rsidR="00684027" w:rsidRDefault="00684027" w:rsidP="008E255F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  <w:p w14:paraId="41174758" w14:textId="77777777" w:rsidR="00684027" w:rsidRDefault="00684027" w:rsidP="008E255F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  <w:p w14:paraId="0725E221" w14:textId="03EA76C3" w:rsidR="008E255F" w:rsidRPr="00291D02" w:rsidRDefault="008E255F" w:rsidP="008E255F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  <w:vMerge/>
          </w:tcPr>
          <w:p w14:paraId="5360B4F9" w14:textId="77777777" w:rsidR="003D1B71" w:rsidRPr="00291D02" w:rsidRDefault="003D1B71" w:rsidP="008E255F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400B9C02" w14:textId="77777777" w:rsidR="003D1B71" w:rsidRPr="00291D02" w:rsidRDefault="003D1B71" w:rsidP="008E255F">
            <w:pPr>
              <w:rPr>
                <w:lang w:val="pt-BR"/>
              </w:rPr>
            </w:pPr>
          </w:p>
        </w:tc>
      </w:tr>
      <w:tr w:rsidR="003D1B71" w:rsidRPr="00291D02" w14:paraId="0C33A73A" w14:textId="77777777" w:rsidTr="008E255F">
        <w:trPr>
          <w:trHeight w:val="543"/>
        </w:trPr>
        <w:tc>
          <w:tcPr>
            <w:tcW w:w="720" w:type="dxa"/>
          </w:tcPr>
          <w:p w14:paraId="21FF148A" w14:textId="77777777" w:rsidR="003D1B71" w:rsidRPr="00291D02" w:rsidRDefault="003D1B71" w:rsidP="008E255F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1C3B831" w14:textId="77777777" w:rsidR="003D1B71" w:rsidRPr="00DE4F2F" w:rsidRDefault="003D1B71" w:rsidP="008E255F">
            <w:pPr>
              <w:pStyle w:val="Informaes"/>
              <w:jc w:val="center"/>
              <w:rPr>
                <w:rStyle w:val="Forte"/>
                <w:b w:val="0"/>
                <w:bCs w:val="0"/>
                <w:color w:val="666666"/>
                <w:sz w:val="24"/>
                <w:szCs w:val="20"/>
                <w:lang w:val="pt-BR"/>
              </w:rPr>
            </w:pPr>
            <w:r w:rsidRPr="00DE4F2F">
              <w:rPr>
                <w:noProof/>
                <w:sz w:val="24"/>
                <w:szCs w:val="20"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60945F3D" wp14:editId="371693CF">
                      <wp:extent cx="337185" cy="333375"/>
                      <wp:effectExtent l="0" t="0" r="5715" b="9525"/>
                      <wp:docPr id="21" name="Grupo 21" descr="Íco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v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m 23" descr="Íco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96B97" id="Grupo 21" o:spid="_x0000_s1026" alt="Íco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">
                      <v:shape id="Forma Liv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23" o:spid="_x0000_s1028" type="#_x0000_t75" alt="Íco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Íco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A475F0D" w14:textId="2B9F8A2A" w:rsidR="0063759B" w:rsidRDefault="00475F3E" w:rsidP="008E255F">
            <w:pPr>
              <w:pStyle w:val="Informaes"/>
              <w:rPr>
                <w:color w:val="auto"/>
                <w:sz w:val="24"/>
                <w:szCs w:val="20"/>
                <w:lang w:val="pt-BR"/>
              </w:rPr>
            </w:pPr>
            <w:r>
              <w:rPr>
                <w:color w:val="auto"/>
                <w:sz w:val="24"/>
                <w:szCs w:val="20"/>
                <w:lang w:val="pt-BR"/>
              </w:rPr>
              <w:t xml:space="preserve">Rua Miguel </w:t>
            </w:r>
            <w:r w:rsidR="00F96F72">
              <w:rPr>
                <w:color w:val="auto"/>
                <w:sz w:val="24"/>
                <w:szCs w:val="20"/>
                <w:lang w:val="pt-BR"/>
              </w:rPr>
              <w:t>Couto, 344</w:t>
            </w:r>
            <w:r>
              <w:rPr>
                <w:color w:val="auto"/>
                <w:sz w:val="24"/>
                <w:szCs w:val="20"/>
                <w:lang w:val="pt-BR"/>
              </w:rPr>
              <w:t xml:space="preserve"> – Apto. 3</w:t>
            </w:r>
            <w:r w:rsidR="002B4B5E">
              <w:rPr>
                <w:color w:val="auto"/>
                <w:sz w:val="24"/>
                <w:szCs w:val="20"/>
                <w:lang w:val="pt-BR"/>
              </w:rPr>
              <w:t>6</w:t>
            </w:r>
            <w:r>
              <w:rPr>
                <w:color w:val="auto"/>
                <w:sz w:val="24"/>
                <w:szCs w:val="20"/>
                <w:lang w:val="pt-BR"/>
              </w:rPr>
              <w:t xml:space="preserve"> – Vila Virgínia</w:t>
            </w:r>
          </w:p>
          <w:p w14:paraId="6950553E" w14:textId="792CA9AF" w:rsidR="00475F3E" w:rsidRPr="00DE4F2F" w:rsidRDefault="00475F3E" w:rsidP="008E255F">
            <w:pPr>
              <w:pStyle w:val="Informaes"/>
              <w:rPr>
                <w:color w:val="auto"/>
                <w:sz w:val="24"/>
                <w:szCs w:val="20"/>
                <w:lang w:val="pt-BR"/>
              </w:rPr>
            </w:pPr>
            <w:r>
              <w:rPr>
                <w:color w:val="auto"/>
                <w:sz w:val="24"/>
                <w:szCs w:val="20"/>
                <w:lang w:val="pt-BR"/>
              </w:rPr>
              <w:t xml:space="preserve">CEP: </w:t>
            </w:r>
            <w:r w:rsidR="00712140" w:rsidRPr="00712140">
              <w:rPr>
                <w:color w:val="auto"/>
                <w:sz w:val="24"/>
                <w:szCs w:val="20"/>
                <w:lang w:val="pt-BR"/>
              </w:rPr>
              <w:t>14030-140</w:t>
            </w:r>
          </w:p>
        </w:tc>
        <w:tc>
          <w:tcPr>
            <w:tcW w:w="423" w:type="dxa"/>
            <w:vMerge/>
          </w:tcPr>
          <w:p w14:paraId="49E309EF" w14:textId="77777777" w:rsidR="003D1B71" w:rsidRPr="00291D02" w:rsidRDefault="003D1B71" w:rsidP="008E255F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2600EA92" w14:textId="77777777" w:rsidR="003D1B71" w:rsidRPr="00291D02" w:rsidRDefault="003D1B71" w:rsidP="008E255F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6E76654A" w14:textId="77777777" w:rsidTr="008E255F">
        <w:trPr>
          <w:trHeight w:val="183"/>
        </w:trPr>
        <w:tc>
          <w:tcPr>
            <w:tcW w:w="720" w:type="dxa"/>
          </w:tcPr>
          <w:p w14:paraId="34A31AC9" w14:textId="77777777" w:rsidR="003D1B71" w:rsidRPr="00291D02" w:rsidRDefault="003D1B71" w:rsidP="008E255F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DA767CF" w14:textId="77777777" w:rsidR="00DE4F2F" w:rsidRDefault="00DE4F2F" w:rsidP="008E255F">
            <w:pPr>
              <w:pStyle w:val="SemEspaamento"/>
              <w:rPr>
                <w:sz w:val="24"/>
                <w:szCs w:val="20"/>
                <w:lang w:val="pt-BR"/>
              </w:rPr>
            </w:pPr>
          </w:p>
          <w:p w14:paraId="70476C21" w14:textId="19E4C49B" w:rsidR="0048358A" w:rsidRPr="00DE4F2F" w:rsidRDefault="0048358A" w:rsidP="008E255F">
            <w:pPr>
              <w:pStyle w:val="SemEspaamento"/>
              <w:rPr>
                <w:sz w:val="24"/>
                <w:szCs w:val="20"/>
                <w:lang w:val="pt-BR"/>
              </w:rPr>
            </w:pPr>
          </w:p>
        </w:tc>
        <w:tc>
          <w:tcPr>
            <w:tcW w:w="423" w:type="dxa"/>
            <w:vMerge/>
          </w:tcPr>
          <w:p w14:paraId="7F0C2964" w14:textId="77777777" w:rsidR="003D1B71" w:rsidRPr="00291D02" w:rsidRDefault="003D1B71" w:rsidP="008E255F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109CE7D4" w14:textId="77777777" w:rsidR="003D1B71" w:rsidRPr="00291D02" w:rsidRDefault="003D1B71" w:rsidP="008E255F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326FA5ED" w14:textId="77777777" w:rsidTr="008E255F">
        <w:trPr>
          <w:trHeight w:val="624"/>
        </w:trPr>
        <w:tc>
          <w:tcPr>
            <w:tcW w:w="720" w:type="dxa"/>
          </w:tcPr>
          <w:p w14:paraId="4F18A757" w14:textId="77777777" w:rsidR="003D1B71" w:rsidRPr="00291D02" w:rsidRDefault="003D1B71" w:rsidP="008E255F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FD89E53" w14:textId="77777777" w:rsidR="003D1B71" w:rsidRPr="00DE4F2F" w:rsidRDefault="003D1B71" w:rsidP="008E255F">
            <w:pPr>
              <w:pStyle w:val="Informaes"/>
              <w:jc w:val="center"/>
              <w:rPr>
                <w:color w:val="666666"/>
                <w:sz w:val="24"/>
                <w:szCs w:val="20"/>
                <w:lang w:val="pt-BR"/>
              </w:rPr>
            </w:pPr>
            <w:r w:rsidRPr="00DE4F2F">
              <w:rPr>
                <w:noProof/>
                <w:sz w:val="24"/>
                <w:szCs w:val="20"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78312E35" wp14:editId="11C6A86F">
                      <wp:extent cx="337820" cy="337185"/>
                      <wp:effectExtent l="0" t="0" r="5080" b="5715"/>
                      <wp:docPr id="22" name="Grupo 22" descr="ícone de telef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v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m 28" descr="Ícone de telef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05522E" id="Grupo 22" o:spid="_x0000_s1026" alt="ícone de telef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ePwg3Ek0AABp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Forma Liv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28" o:spid="_x0000_s1028" type="#_x0000_t75" alt="Ícone de telef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Ícone de telef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43EE1AB" w14:textId="6397F971" w:rsidR="00E46AF1" w:rsidRPr="00DE4F2F" w:rsidRDefault="0063759B" w:rsidP="008E255F">
            <w:pPr>
              <w:pStyle w:val="Informaes"/>
              <w:rPr>
                <w:color w:val="auto"/>
                <w:sz w:val="24"/>
                <w:szCs w:val="20"/>
                <w:lang w:val="pt-BR"/>
              </w:rPr>
            </w:pPr>
            <w:r w:rsidRPr="00DE4F2F">
              <w:rPr>
                <w:color w:val="auto"/>
                <w:sz w:val="24"/>
                <w:szCs w:val="20"/>
                <w:lang w:val="pt-BR"/>
              </w:rPr>
              <w:t>(19) 98976</w:t>
            </w:r>
            <w:r w:rsidR="008B1588" w:rsidRPr="00DE4F2F">
              <w:rPr>
                <w:color w:val="auto"/>
                <w:sz w:val="24"/>
                <w:szCs w:val="20"/>
                <w:lang w:val="pt-BR"/>
              </w:rPr>
              <w:t xml:space="preserve"> </w:t>
            </w:r>
            <w:r w:rsidR="00E46AF1">
              <w:rPr>
                <w:color w:val="auto"/>
                <w:sz w:val="24"/>
                <w:szCs w:val="20"/>
                <w:lang w:val="pt-BR"/>
              </w:rPr>
              <w:t>–</w:t>
            </w:r>
            <w:r w:rsidR="008B1588" w:rsidRPr="00DE4F2F">
              <w:rPr>
                <w:color w:val="auto"/>
                <w:sz w:val="24"/>
                <w:szCs w:val="20"/>
                <w:lang w:val="pt-BR"/>
              </w:rPr>
              <w:t xml:space="preserve"> </w:t>
            </w:r>
            <w:r w:rsidRPr="00DE4F2F">
              <w:rPr>
                <w:color w:val="auto"/>
                <w:sz w:val="24"/>
                <w:szCs w:val="20"/>
                <w:lang w:val="pt-BR"/>
              </w:rPr>
              <w:t>3871</w:t>
            </w:r>
          </w:p>
        </w:tc>
        <w:tc>
          <w:tcPr>
            <w:tcW w:w="423" w:type="dxa"/>
            <w:vMerge/>
          </w:tcPr>
          <w:p w14:paraId="6B643F5A" w14:textId="77777777" w:rsidR="003D1B71" w:rsidRPr="00291D02" w:rsidRDefault="003D1B71" w:rsidP="008E255F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7FDF3E8D" w14:textId="77777777" w:rsidR="003D1B71" w:rsidRPr="00291D02" w:rsidRDefault="003D1B71" w:rsidP="008E255F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678F8553" w14:textId="77777777" w:rsidTr="008E255F">
        <w:trPr>
          <w:trHeight w:val="183"/>
        </w:trPr>
        <w:tc>
          <w:tcPr>
            <w:tcW w:w="720" w:type="dxa"/>
          </w:tcPr>
          <w:p w14:paraId="003D54EF" w14:textId="77777777" w:rsidR="003D1B71" w:rsidRPr="00291D02" w:rsidRDefault="003D1B71" w:rsidP="008E255F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E06B6D3" w14:textId="77777777" w:rsidR="00684027" w:rsidRDefault="00684027" w:rsidP="008E255F">
            <w:pPr>
              <w:pStyle w:val="SemEspaamento"/>
              <w:rPr>
                <w:sz w:val="24"/>
                <w:szCs w:val="20"/>
                <w:lang w:val="pt-BR"/>
              </w:rPr>
            </w:pPr>
          </w:p>
          <w:p w14:paraId="44FD5260" w14:textId="77777777" w:rsidR="0048358A" w:rsidRDefault="0048358A" w:rsidP="008E255F">
            <w:pPr>
              <w:pStyle w:val="SemEspaamento"/>
              <w:rPr>
                <w:sz w:val="24"/>
                <w:szCs w:val="20"/>
                <w:lang w:val="pt-BR"/>
              </w:rPr>
            </w:pPr>
          </w:p>
          <w:p w14:paraId="5D89CA78" w14:textId="77777777" w:rsidR="0048358A" w:rsidRDefault="0048358A" w:rsidP="008E255F">
            <w:pPr>
              <w:pStyle w:val="SemEspaamento"/>
              <w:rPr>
                <w:sz w:val="24"/>
                <w:szCs w:val="20"/>
                <w:lang w:val="pt-BR"/>
              </w:rPr>
            </w:pPr>
          </w:p>
          <w:p w14:paraId="4BF01483" w14:textId="74D92B48" w:rsidR="00DE4F2F" w:rsidRPr="00DE4F2F" w:rsidRDefault="00DE4F2F" w:rsidP="008E255F">
            <w:pPr>
              <w:pStyle w:val="SemEspaamento"/>
              <w:rPr>
                <w:sz w:val="24"/>
                <w:szCs w:val="20"/>
                <w:lang w:val="pt-BR"/>
              </w:rPr>
            </w:pPr>
          </w:p>
        </w:tc>
        <w:tc>
          <w:tcPr>
            <w:tcW w:w="423" w:type="dxa"/>
            <w:vMerge/>
          </w:tcPr>
          <w:p w14:paraId="544FCE91" w14:textId="77777777" w:rsidR="003D1B71" w:rsidRPr="00291D02" w:rsidRDefault="003D1B71" w:rsidP="008E255F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14B464E6" w14:textId="77777777" w:rsidR="003D1B71" w:rsidRPr="00291D02" w:rsidRDefault="003D1B71" w:rsidP="008E255F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2203FD01" w14:textId="77777777" w:rsidTr="007F4F66">
        <w:trPr>
          <w:trHeight w:val="616"/>
        </w:trPr>
        <w:tc>
          <w:tcPr>
            <w:tcW w:w="720" w:type="dxa"/>
          </w:tcPr>
          <w:p w14:paraId="07FA9CB8" w14:textId="77777777" w:rsidR="003D1B71" w:rsidRPr="00291D02" w:rsidRDefault="003D1B71" w:rsidP="008E255F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45AF0F9" w14:textId="77777777" w:rsidR="003D1B71" w:rsidRPr="00DE4F2F" w:rsidRDefault="003D1B71" w:rsidP="008E255F">
            <w:pPr>
              <w:pStyle w:val="Informaes"/>
              <w:jc w:val="center"/>
              <w:rPr>
                <w:color w:val="666666"/>
                <w:sz w:val="24"/>
                <w:szCs w:val="20"/>
                <w:lang w:val="pt-BR"/>
              </w:rPr>
            </w:pPr>
            <w:r w:rsidRPr="00DE4F2F">
              <w:rPr>
                <w:noProof/>
                <w:sz w:val="24"/>
                <w:szCs w:val="20"/>
                <w:lang w:val="en-US" w:eastAsia="zh-CN" w:bidi="th-TH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0D38637F" wp14:editId="361A1131">
                      <wp:simplePos x="0" y="0"/>
                      <wp:positionH relativeFrom="column">
                        <wp:posOffset>26035</wp:posOffset>
                      </wp:positionH>
                      <wp:positionV relativeFrom="paragraph">
                        <wp:posOffset>-598805</wp:posOffset>
                      </wp:positionV>
                      <wp:extent cx="338455" cy="346075"/>
                      <wp:effectExtent l="0" t="0" r="4445" b="0"/>
                      <wp:wrapTight wrapText="bothSides">
                        <wp:wrapPolygon edited="0">
                          <wp:start x="4863" y="0"/>
                          <wp:lineTo x="0" y="2378"/>
                          <wp:lineTo x="0" y="15457"/>
                          <wp:lineTo x="1216" y="19024"/>
                          <wp:lineTo x="3647" y="20213"/>
                          <wp:lineTo x="18236" y="20213"/>
                          <wp:lineTo x="20668" y="17835"/>
                          <wp:lineTo x="20668" y="1189"/>
                          <wp:lineTo x="14589" y="0"/>
                          <wp:lineTo x="4863" y="0"/>
                        </wp:wrapPolygon>
                      </wp:wrapTight>
                      <wp:docPr id="24" name="Grupo 24" descr="Ícone de e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v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m 32" descr="Ícone de emai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1026FC" id="Grupo 24" o:spid="_x0000_s1026" alt="Ícone de email" style="position:absolute;margin-left:2.05pt;margin-top:-47.15pt;width:26.65pt;height:27.25pt;z-index:-251657216;mso-width-relative:margin;mso-height-relative:margin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2" o:spid="_x0000_s1028" type="#_x0000_t75" alt="Ícone de email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Ícone de email"/>
                      </v:shape>
                      <w10:wrap type="tight"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00A0811" w14:textId="59A97783" w:rsidR="003D1B71" w:rsidRPr="00DE4F2F" w:rsidRDefault="008B1588" w:rsidP="008E255F">
            <w:pPr>
              <w:pStyle w:val="Informaes"/>
              <w:rPr>
                <w:color w:val="auto"/>
                <w:sz w:val="24"/>
                <w:szCs w:val="20"/>
                <w:lang w:val="pt-BR"/>
              </w:rPr>
            </w:pPr>
            <w:r w:rsidRPr="00DE4F2F">
              <w:rPr>
                <w:color w:val="auto"/>
                <w:sz w:val="24"/>
                <w:szCs w:val="20"/>
                <w:lang w:val="pt-BR"/>
              </w:rPr>
              <w:t xml:space="preserve">alifi3988@gmail.com </w:t>
            </w:r>
          </w:p>
          <w:p w14:paraId="52A5E3BC" w14:textId="32FC2456" w:rsidR="0083131C" w:rsidRPr="00DE4F2F" w:rsidRDefault="008B1588" w:rsidP="0083131C">
            <w:pPr>
              <w:pStyle w:val="Informaes"/>
              <w:rPr>
                <w:color w:val="auto"/>
                <w:sz w:val="24"/>
                <w:szCs w:val="20"/>
                <w:lang w:val="pt-BR"/>
              </w:rPr>
            </w:pPr>
            <w:r w:rsidRPr="00DE4F2F">
              <w:rPr>
                <w:color w:val="auto"/>
                <w:sz w:val="24"/>
                <w:szCs w:val="20"/>
                <w:lang w:val="pt-BR"/>
              </w:rPr>
              <w:t xml:space="preserve">              </w:t>
            </w:r>
          </w:p>
          <w:p w14:paraId="1FDB47CB" w14:textId="13285126" w:rsidR="008B1588" w:rsidRPr="00DE4F2F" w:rsidRDefault="008B1588" w:rsidP="008E255F">
            <w:pPr>
              <w:pStyle w:val="Informaes"/>
              <w:rPr>
                <w:color w:val="auto"/>
                <w:sz w:val="24"/>
                <w:szCs w:val="20"/>
                <w:lang w:val="pt-BR"/>
              </w:rPr>
            </w:pPr>
          </w:p>
        </w:tc>
        <w:tc>
          <w:tcPr>
            <w:tcW w:w="423" w:type="dxa"/>
            <w:vMerge/>
          </w:tcPr>
          <w:p w14:paraId="3A5DE73A" w14:textId="77777777" w:rsidR="003D1B71" w:rsidRPr="00291D02" w:rsidRDefault="003D1B71" w:rsidP="008E255F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3F7C638D" w14:textId="77777777" w:rsidR="003D1B71" w:rsidRPr="00291D02" w:rsidRDefault="003D1B71" w:rsidP="008E255F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1B5FDFFD" w14:textId="77777777" w:rsidTr="008E255F">
        <w:trPr>
          <w:trHeight w:val="3061"/>
        </w:trPr>
        <w:tc>
          <w:tcPr>
            <w:tcW w:w="720" w:type="dxa"/>
          </w:tcPr>
          <w:p w14:paraId="6708425B" w14:textId="43C91C0E" w:rsidR="003D1B71" w:rsidRPr="00291D02" w:rsidRDefault="003D1B71" w:rsidP="008E255F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2E6977E" w14:textId="30A2D643" w:rsidR="003D1B71" w:rsidRPr="00DE4F2F" w:rsidRDefault="00C53C11" w:rsidP="008E255F">
            <w:pPr>
              <w:pStyle w:val="Informaes"/>
              <w:jc w:val="center"/>
              <w:rPr>
                <w:color w:val="666666"/>
                <w:sz w:val="24"/>
                <w:szCs w:val="20"/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610B38C" wp14:editId="2BA7F8A3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1189990</wp:posOffset>
                  </wp:positionV>
                  <wp:extent cx="311150" cy="311150"/>
                  <wp:effectExtent l="0" t="0" r="0" b="0"/>
                  <wp:wrapNone/>
                  <wp:docPr id="2" name="Imagem 2" descr="Logotipo do github - ícones de mídia social grá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tipo do github - ícones de mídia social grát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E4F2F">
              <w:rPr>
                <w:noProof/>
                <w:sz w:val="24"/>
                <w:szCs w:val="20"/>
                <w:lang w:val="en-US" w:eastAsia="zh-CN" w:bidi="th-TH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0E30FB86" wp14:editId="632D4971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136525</wp:posOffset>
                      </wp:positionV>
                      <wp:extent cx="338455" cy="346075"/>
                      <wp:effectExtent l="0" t="0" r="4445" b="0"/>
                      <wp:wrapNone/>
                      <wp:docPr id="23" name="Grupo 23" descr="Ícone de sit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v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m 36" descr="Ícone de si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A9E7B0" id="Grupo 23" o:spid="_x0000_s1026" alt="Ícone de site" style="position:absolute;margin-left:3.9pt;margin-top:10.75pt;width:26.65pt;height:27.25pt;z-index:251660288;mso-width-relative:margin;mso-height-relative:margin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6" o:spid="_x0000_s1028" type="#_x0000_t75" alt="Ícone de site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1" o:title="Ícone de site"/>
                        <v:path arrowok="t"/>
                      </v:shape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34E8EF9" w14:textId="66F618BA" w:rsidR="008B1588" w:rsidRPr="00DE4F2F" w:rsidRDefault="00EB101B" w:rsidP="008E255F">
            <w:pPr>
              <w:pStyle w:val="Informaes"/>
              <w:rPr>
                <w:color w:val="auto"/>
                <w:sz w:val="24"/>
                <w:szCs w:val="20"/>
                <w:lang w:val="pt-BR"/>
              </w:rPr>
            </w:pPr>
            <w:r w:rsidRPr="00EB101B">
              <w:rPr>
                <w:noProof/>
                <w:color w:val="666666"/>
                <w:sz w:val="24"/>
                <w:szCs w:val="20"/>
                <w:lang w:val="pt-B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0060DC6B" wp14:editId="09321C95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198755</wp:posOffset>
                      </wp:positionV>
                      <wp:extent cx="1432560" cy="1494790"/>
                      <wp:effectExtent l="0" t="0" r="0" b="0"/>
                      <wp:wrapNone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2560" cy="14947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7378D1" w14:textId="77777777" w:rsidR="00EB101B" w:rsidRPr="00DE4F2F" w:rsidRDefault="00EB101B" w:rsidP="00EB101B">
                                  <w:pPr>
                                    <w:pStyle w:val="Informaes"/>
                                    <w:rPr>
                                      <w:color w:val="auto"/>
                                      <w:sz w:val="24"/>
                                      <w:szCs w:val="20"/>
                                      <w:lang w:val="pt-BR"/>
                                    </w:rPr>
                                  </w:pPr>
                                  <w:r w:rsidRPr="00DE4F2F">
                                    <w:rPr>
                                      <w:color w:val="auto"/>
                                      <w:sz w:val="24"/>
                                      <w:szCs w:val="20"/>
                                      <w:lang w:val="pt-BR"/>
                                    </w:rPr>
                                    <w:t>LinkedIn:</w:t>
                                  </w:r>
                                </w:p>
                                <w:p w14:paraId="1286B372" w14:textId="77777777" w:rsidR="00684027" w:rsidRDefault="009A0A62" w:rsidP="00EB101B">
                                  <w:pPr>
                                    <w:rPr>
                                      <w:rStyle w:val="Hyperlink"/>
                                      <w:color w:val="auto"/>
                                      <w:sz w:val="24"/>
                                      <w:szCs w:val="20"/>
                                      <w:u w:val="none"/>
                                      <w:lang w:val="pt-BR"/>
                                    </w:rPr>
                                  </w:pPr>
                                  <w:hyperlink r:id="rId22" w:history="1">
                                    <w:hyperlink r:id="rId23" w:history="1">
                                      <w:r w:rsidR="00EB101B" w:rsidRPr="00833CC5">
                                        <w:rPr>
                                          <w:rStyle w:val="Hyperlink"/>
                                          <w:sz w:val="24"/>
                                          <w:szCs w:val="20"/>
                                          <w:lang w:val="pt-BR"/>
                                        </w:rPr>
                                        <w:t>Álifi Augusto Estevam dos Santos</w:t>
                                      </w:r>
                                    </w:hyperlink>
                                  </w:hyperlink>
                                  <w:r w:rsidR="00EB101B">
                                    <w:rPr>
                                      <w:rStyle w:val="Hyperlink"/>
                                      <w:color w:val="auto"/>
                                      <w:sz w:val="24"/>
                                      <w:szCs w:val="20"/>
                                      <w:u w:val="none"/>
                                      <w:lang w:val="pt-BR"/>
                                    </w:rPr>
                                    <w:br/>
                                  </w:r>
                                  <w:r w:rsidR="00EB101B">
                                    <w:rPr>
                                      <w:rStyle w:val="Hyperlink"/>
                                      <w:color w:val="auto"/>
                                      <w:sz w:val="24"/>
                                      <w:szCs w:val="20"/>
                                      <w:u w:val="none"/>
                                      <w:lang w:val="pt-BR"/>
                                    </w:rPr>
                                    <w:br/>
                                  </w:r>
                                </w:p>
                                <w:p w14:paraId="03141B36" w14:textId="3518C693" w:rsidR="00825D5F" w:rsidRDefault="00EB101B" w:rsidP="00EB101B">
                                  <w:r>
                                    <w:rPr>
                                      <w:rStyle w:val="Hyperlink"/>
                                      <w:color w:val="auto"/>
                                      <w:sz w:val="24"/>
                                      <w:szCs w:val="20"/>
                                      <w:u w:val="none"/>
                                      <w:lang w:val="pt-BR"/>
                                    </w:rPr>
                                    <w:br/>
                                  </w:r>
                                  <w:r w:rsidR="00825D5F">
                                    <w:t>G</w:t>
                                  </w:r>
                                  <w:r w:rsidR="00825D5F" w:rsidRPr="00825D5F">
                                    <w:t>ithub</w:t>
                                  </w:r>
                                  <w:r w:rsidR="00825D5F">
                                    <w:t xml:space="preserve">: </w:t>
                                  </w:r>
                                </w:p>
                                <w:p w14:paraId="4400E9F1" w14:textId="4B4C4ABC" w:rsidR="00EB101B" w:rsidRDefault="009A0A62" w:rsidP="00EB101B">
                                  <w:hyperlink r:id="rId24" w:history="1">
                                    <w:r w:rsidR="00825D5F" w:rsidRPr="00393ABA">
                                      <w:rPr>
                                        <w:rStyle w:val="Hyperlink"/>
                                      </w:rPr>
                                      <w:t>alifi3988</w:t>
                                    </w:r>
                                  </w:hyperlink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060DC6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1.8pt;margin-top:15.65pt;width:112.8pt;height:117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" filled="f" stroked="f">
                      <v:textbox>
                        <w:txbxContent>
                          <w:p w14:paraId="267378D1" w14:textId="77777777" w:rsidR="00EB101B" w:rsidRPr="00DE4F2F" w:rsidRDefault="00EB101B" w:rsidP="00EB101B">
                            <w:pPr>
                              <w:pStyle w:val="Informaes"/>
                              <w:rPr>
                                <w:color w:val="auto"/>
                                <w:sz w:val="24"/>
                                <w:szCs w:val="20"/>
                                <w:lang w:val="pt-BR"/>
                              </w:rPr>
                            </w:pPr>
                            <w:r w:rsidRPr="00DE4F2F">
                              <w:rPr>
                                <w:color w:val="auto"/>
                                <w:sz w:val="24"/>
                                <w:szCs w:val="20"/>
                                <w:lang w:val="pt-BR"/>
                              </w:rPr>
                              <w:t>LinkedIn:</w:t>
                            </w:r>
                          </w:p>
                          <w:p w14:paraId="1286B372" w14:textId="77777777" w:rsidR="00684027" w:rsidRDefault="009A0A62" w:rsidP="00EB101B">
                            <w:pPr>
                              <w:rPr>
                                <w:rStyle w:val="Hyperlink"/>
                                <w:color w:val="auto"/>
                                <w:sz w:val="24"/>
                                <w:szCs w:val="20"/>
                                <w:u w:val="none"/>
                                <w:lang w:val="pt-BR"/>
                              </w:rPr>
                            </w:pPr>
                            <w:hyperlink r:id="rId25" w:history="1">
                              <w:hyperlink r:id="rId26" w:history="1">
                                <w:r w:rsidR="00EB101B" w:rsidRPr="00833CC5">
                                  <w:rPr>
                                    <w:rStyle w:val="Hyperlink"/>
                                    <w:sz w:val="24"/>
                                    <w:szCs w:val="20"/>
                                    <w:lang w:val="pt-BR"/>
                                  </w:rPr>
                                  <w:t>Álifi Augusto Estevam dos Santos</w:t>
                                </w:r>
                              </w:hyperlink>
                            </w:hyperlink>
                            <w:r w:rsidR="00EB101B">
                              <w:rPr>
                                <w:rStyle w:val="Hyperlink"/>
                                <w:color w:val="auto"/>
                                <w:sz w:val="24"/>
                                <w:szCs w:val="20"/>
                                <w:u w:val="none"/>
                                <w:lang w:val="pt-BR"/>
                              </w:rPr>
                              <w:br/>
                            </w:r>
                            <w:r w:rsidR="00EB101B">
                              <w:rPr>
                                <w:rStyle w:val="Hyperlink"/>
                                <w:color w:val="auto"/>
                                <w:sz w:val="24"/>
                                <w:szCs w:val="20"/>
                                <w:u w:val="none"/>
                                <w:lang w:val="pt-BR"/>
                              </w:rPr>
                              <w:br/>
                            </w:r>
                          </w:p>
                          <w:p w14:paraId="03141B36" w14:textId="3518C693" w:rsidR="00825D5F" w:rsidRDefault="00EB101B" w:rsidP="00EB101B">
                            <w:r>
                              <w:rPr>
                                <w:rStyle w:val="Hyperlink"/>
                                <w:color w:val="auto"/>
                                <w:sz w:val="24"/>
                                <w:szCs w:val="20"/>
                                <w:u w:val="none"/>
                                <w:lang w:val="pt-BR"/>
                              </w:rPr>
                              <w:br/>
                            </w:r>
                            <w:r w:rsidR="00825D5F">
                              <w:t>G</w:t>
                            </w:r>
                            <w:r w:rsidR="00825D5F" w:rsidRPr="00825D5F">
                              <w:t>ithub</w:t>
                            </w:r>
                            <w:r w:rsidR="00825D5F">
                              <w:t xml:space="preserve">: </w:t>
                            </w:r>
                          </w:p>
                          <w:p w14:paraId="4400E9F1" w14:textId="4B4C4ABC" w:rsidR="00EB101B" w:rsidRDefault="009A0A62" w:rsidP="00EB101B">
                            <w:hyperlink r:id="rId27" w:history="1">
                              <w:r w:rsidR="00825D5F" w:rsidRPr="00393ABA">
                                <w:rPr>
                                  <w:rStyle w:val="Hyperlink"/>
                                </w:rPr>
                                <w:t>alifi3988</w:t>
                              </w:r>
                            </w:hyperlink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23" w:type="dxa"/>
            <w:vMerge/>
          </w:tcPr>
          <w:p w14:paraId="17CFA3E7" w14:textId="77777777" w:rsidR="003D1B71" w:rsidRPr="00291D02" w:rsidRDefault="003D1B71" w:rsidP="008E255F">
            <w:pPr>
              <w:pStyle w:val="Informaes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13CF864C" w14:textId="77777777" w:rsidR="003D1B71" w:rsidRPr="00291D02" w:rsidRDefault="003D1B71" w:rsidP="008E255F">
            <w:pPr>
              <w:pStyle w:val="Ttulo1"/>
              <w:rPr>
                <w:lang w:val="pt-BR"/>
              </w:rPr>
            </w:pPr>
          </w:p>
        </w:tc>
      </w:tr>
    </w:tbl>
    <w:p w14:paraId="2ED69ED8" w14:textId="3C962429" w:rsidR="007F5B63" w:rsidRPr="00291D02" w:rsidRDefault="007F5B63" w:rsidP="006D79A8">
      <w:pPr>
        <w:pStyle w:val="Corpodetexto"/>
        <w:rPr>
          <w:lang w:val="pt-BR"/>
        </w:rPr>
      </w:pPr>
    </w:p>
    <w:sectPr w:rsidR="007F5B63" w:rsidRPr="00291D02" w:rsidSect="00DD6EAD">
      <w:headerReference w:type="default" r:id="rId28"/>
      <w:type w:val="continuous"/>
      <w:pgSz w:w="11906" w:h="16838" w:code="9"/>
      <w:pgMar w:top="1985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48A48" w14:textId="77777777" w:rsidR="00DF7004" w:rsidRDefault="00DF7004" w:rsidP="00590471">
      <w:r>
        <w:separator/>
      </w:r>
    </w:p>
  </w:endnote>
  <w:endnote w:type="continuationSeparator" w:id="0">
    <w:p w14:paraId="0A316BDD" w14:textId="77777777" w:rsidR="00DF7004" w:rsidRDefault="00DF700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4872D" w14:textId="77777777" w:rsidR="00DF7004" w:rsidRDefault="00DF7004" w:rsidP="00590471">
      <w:r>
        <w:separator/>
      </w:r>
    </w:p>
  </w:footnote>
  <w:footnote w:type="continuationSeparator" w:id="0">
    <w:p w14:paraId="34D3CF52" w14:textId="77777777" w:rsidR="00DF7004" w:rsidRDefault="00DF700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34DF5" w14:textId="77777777" w:rsidR="00590471" w:rsidRPr="00622358" w:rsidRDefault="00310F17" w:rsidP="00060042">
    <w:pPr>
      <w:pStyle w:val="Corpodetexto"/>
      <w:rPr>
        <w:lang w:val="pt-BR"/>
      </w:rPr>
    </w:pPr>
    <w:r w:rsidRPr="00622358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2C6842B" wp14:editId="662BA06A">
              <wp:simplePos x="0" y="0"/>
              <wp:positionH relativeFrom="column">
                <wp:posOffset>-1606495</wp:posOffset>
              </wp:positionH>
              <wp:positionV relativeFrom="paragraph">
                <wp:posOffset>-457200</wp:posOffset>
              </wp:positionV>
              <wp:extent cx="8770099" cy="11555538"/>
              <wp:effectExtent l="0" t="0" r="0" b="825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70099" cy="11555538"/>
                        <a:chOff x="0" y="-228600"/>
                        <a:chExt cx="8770099" cy="11555538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6049759" cy="10557318"/>
                          <a:chOff x="-2663756" y="-5283698"/>
                          <a:chExt cx="4951204" cy="8641383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81834" y="1383114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511337" y="1711461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1235610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537097" y="1955477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179456" y="1235610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541BA1" id="Grupo 26" o:spid="_x0000_s1026" alt="&quot;&quot;" style="position:absolute;margin-left:-126.5pt;margin-top:-36pt;width:690.55pt;height:909.9pt;z-index:251657216" coordorigin=",-2286" coordsize="87700,115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lAqheUJgaeBItHkWB5QKqKBiUTlWB4m&#10;x/KAUhENTCQqx/IwOZaHciwhsHpBOZaHybE8oFRqG5gcy0M5lhB4VVAkmhzLQzmWEHgaKBJNjuWh&#10;HEsIPA0UiSbH8lCOJQSWBsqxPEyO5aEcSwg8DRSJJsfyUI4lBJ4GikSTY3koxxICTwNFosmxPJRj&#10;CYGngSLR5FgeyrGEwNHgqRxLCLwMhGN5mhzLUzmWEHgayOz8NDmWp3IsIfA0kNn5aXIsT+VYQuBp&#10;IH7i0+RYnsqxhMDTQPzEp8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v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60497;height:105573" coordorigin="-26637,-52836" coordsize="49512,86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vre: Forma 10" o:spid="_x0000_s1032" style="position:absolute;left:818;top:13831;width:22056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5113;top:17114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1235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5370;top:19554;width:4498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1794;top:12356;width:2809;height:2772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5E30875"/>
    <w:multiLevelType w:val="hybridMultilevel"/>
    <w:tmpl w:val="2ABCD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8E1497"/>
    <w:multiLevelType w:val="hybridMultilevel"/>
    <w:tmpl w:val="131C9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354380004">
    <w:abstractNumId w:val="10"/>
  </w:num>
  <w:num w:numId="2" w16cid:durableId="1468354541">
    <w:abstractNumId w:val="12"/>
  </w:num>
  <w:num w:numId="3" w16cid:durableId="548103478">
    <w:abstractNumId w:val="9"/>
  </w:num>
  <w:num w:numId="4" w16cid:durableId="1514105193">
    <w:abstractNumId w:val="15"/>
  </w:num>
  <w:num w:numId="5" w16cid:durableId="165024727">
    <w:abstractNumId w:val="16"/>
  </w:num>
  <w:num w:numId="6" w16cid:durableId="925269149">
    <w:abstractNumId w:val="8"/>
  </w:num>
  <w:num w:numId="7" w16cid:durableId="2066876466">
    <w:abstractNumId w:val="3"/>
  </w:num>
  <w:num w:numId="8" w16cid:durableId="2113933637">
    <w:abstractNumId w:val="2"/>
  </w:num>
  <w:num w:numId="9" w16cid:durableId="460073493">
    <w:abstractNumId w:val="1"/>
  </w:num>
  <w:num w:numId="10" w16cid:durableId="657803883">
    <w:abstractNumId w:val="0"/>
  </w:num>
  <w:num w:numId="11" w16cid:durableId="772628236">
    <w:abstractNumId w:val="7"/>
  </w:num>
  <w:num w:numId="12" w16cid:durableId="2013801358">
    <w:abstractNumId w:val="6"/>
  </w:num>
  <w:num w:numId="13" w16cid:durableId="1113592280">
    <w:abstractNumId w:val="5"/>
  </w:num>
  <w:num w:numId="14" w16cid:durableId="1517885564">
    <w:abstractNumId w:val="4"/>
  </w:num>
  <w:num w:numId="15" w16cid:durableId="1749426114">
    <w:abstractNumId w:val="14"/>
  </w:num>
  <w:num w:numId="16" w16cid:durableId="654380496">
    <w:abstractNumId w:val="13"/>
  </w:num>
  <w:num w:numId="17" w16cid:durableId="109278467">
    <w:abstractNumId w:val="9"/>
  </w:num>
  <w:num w:numId="18" w16cid:durableId="14196005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D68"/>
    <w:rsid w:val="000166C3"/>
    <w:rsid w:val="00056168"/>
    <w:rsid w:val="00060042"/>
    <w:rsid w:val="0008685D"/>
    <w:rsid w:val="00090860"/>
    <w:rsid w:val="000955F9"/>
    <w:rsid w:val="000D520F"/>
    <w:rsid w:val="00112FD7"/>
    <w:rsid w:val="00150ABD"/>
    <w:rsid w:val="0017623E"/>
    <w:rsid w:val="001946FC"/>
    <w:rsid w:val="001D684B"/>
    <w:rsid w:val="001E592C"/>
    <w:rsid w:val="00222466"/>
    <w:rsid w:val="00247254"/>
    <w:rsid w:val="0024753C"/>
    <w:rsid w:val="00254713"/>
    <w:rsid w:val="00257572"/>
    <w:rsid w:val="00276026"/>
    <w:rsid w:val="00291D02"/>
    <w:rsid w:val="00292CD0"/>
    <w:rsid w:val="002B1C2B"/>
    <w:rsid w:val="002B4549"/>
    <w:rsid w:val="002B4B5E"/>
    <w:rsid w:val="002E1A00"/>
    <w:rsid w:val="00310F17"/>
    <w:rsid w:val="00322A46"/>
    <w:rsid w:val="003326CB"/>
    <w:rsid w:val="00344E2E"/>
    <w:rsid w:val="00347329"/>
    <w:rsid w:val="00352058"/>
    <w:rsid w:val="00353B60"/>
    <w:rsid w:val="00357DF5"/>
    <w:rsid w:val="0036664B"/>
    <w:rsid w:val="00376291"/>
    <w:rsid w:val="00380FD1"/>
    <w:rsid w:val="00383D02"/>
    <w:rsid w:val="00385DE7"/>
    <w:rsid w:val="00393ABA"/>
    <w:rsid w:val="003A23B3"/>
    <w:rsid w:val="003C2FC7"/>
    <w:rsid w:val="003D1B71"/>
    <w:rsid w:val="003D734E"/>
    <w:rsid w:val="003E641A"/>
    <w:rsid w:val="0042163D"/>
    <w:rsid w:val="00460403"/>
    <w:rsid w:val="00473F30"/>
    <w:rsid w:val="00475F3E"/>
    <w:rsid w:val="0048358A"/>
    <w:rsid w:val="004B63B9"/>
    <w:rsid w:val="004C493B"/>
    <w:rsid w:val="004D5F50"/>
    <w:rsid w:val="004E158A"/>
    <w:rsid w:val="00507C12"/>
    <w:rsid w:val="00550489"/>
    <w:rsid w:val="00556252"/>
    <w:rsid w:val="00565C77"/>
    <w:rsid w:val="0056708E"/>
    <w:rsid w:val="00577355"/>
    <w:rsid w:val="005801E5"/>
    <w:rsid w:val="00590471"/>
    <w:rsid w:val="005D01FA"/>
    <w:rsid w:val="005E02C2"/>
    <w:rsid w:val="00601D54"/>
    <w:rsid w:val="00621CA1"/>
    <w:rsid w:val="00622358"/>
    <w:rsid w:val="006335DC"/>
    <w:rsid w:val="00633BEC"/>
    <w:rsid w:val="0063759B"/>
    <w:rsid w:val="00653E17"/>
    <w:rsid w:val="00664404"/>
    <w:rsid w:val="00670F8E"/>
    <w:rsid w:val="00675ECA"/>
    <w:rsid w:val="00684027"/>
    <w:rsid w:val="006A08E8"/>
    <w:rsid w:val="006B62DF"/>
    <w:rsid w:val="006C7E6A"/>
    <w:rsid w:val="006D79A8"/>
    <w:rsid w:val="006F2E48"/>
    <w:rsid w:val="00710B8D"/>
    <w:rsid w:val="00712140"/>
    <w:rsid w:val="0072353B"/>
    <w:rsid w:val="007264FD"/>
    <w:rsid w:val="00743041"/>
    <w:rsid w:val="007575B6"/>
    <w:rsid w:val="007B3419"/>
    <w:rsid w:val="007B3C81"/>
    <w:rsid w:val="007D67CA"/>
    <w:rsid w:val="007E668F"/>
    <w:rsid w:val="007F4F66"/>
    <w:rsid w:val="007F5B63"/>
    <w:rsid w:val="007F6775"/>
    <w:rsid w:val="00803A0A"/>
    <w:rsid w:val="00825D5F"/>
    <w:rsid w:val="00826B3B"/>
    <w:rsid w:val="0083131C"/>
    <w:rsid w:val="00833CC5"/>
    <w:rsid w:val="00846CB9"/>
    <w:rsid w:val="008566AA"/>
    <w:rsid w:val="00872D8B"/>
    <w:rsid w:val="008A1E6E"/>
    <w:rsid w:val="008B1588"/>
    <w:rsid w:val="008C024F"/>
    <w:rsid w:val="008C128A"/>
    <w:rsid w:val="008C2CFC"/>
    <w:rsid w:val="008E255F"/>
    <w:rsid w:val="00912DC8"/>
    <w:rsid w:val="009372A5"/>
    <w:rsid w:val="009475DC"/>
    <w:rsid w:val="00967B93"/>
    <w:rsid w:val="00972205"/>
    <w:rsid w:val="00991066"/>
    <w:rsid w:val="00997937"/>
    <w:rsid w:val="009A62FA"/>
    <w:rsid w:val="009B5B6A"/>
    <w:rsid w:val="009D090F"/>
    <w:rsid w:val="00A24FFD"/>
    <w:rsid w:val="00A264D0"/>
    <w:rsid w:val="00A31464"/>
    <w:rsid w:val="00A31B16"/>
    <w:rsid w:val="00A32D68"/>
    <w:rsid w:val="00A33613"/>
    <w:rsid w:val="00A47A8D"/>
    <w:rsid w:val="00AC6C7E"/>
    <w:rsid w:val="00AD3252"/>
    <w:rsid w:val="00B13248"/>
    <w:rsid w:val="00B4158A"/>
    <w:rsid w:val="00B52683"/>
    <w:rsid w:val="00B62541"/>
    <w:rsid w:val="00B6466C"/>
    <w:rsid w:val="00BB1B5D"/>
    <w:rsid w:val="00BC22C7"/>
    <w:rsid w:val="00BD195A"/>
    <w:rsid w:val="00C07240"/>
    <w:rsid w:val="00C14078"/>
    <w:rsid w:val="00C53C11"/>
    <w:rsid w:val="00C540A2"/>
    <w:rsid w:val="00C92B70"/>
    <w:rsid w:val="00C94E7A"/>
    <w:rsid w:val="00CC27ED"/>
    <w:rsid w:val="00CC60C0"/>
    <w:rsid w:val="00CE1E3D"/>
    <w:rsid w:val="00D053FA"/>
    <w:rsid w:val="00D07BB8"/>
    <w:rsid w:val="00D1049A"/>
    <w:rsid w:val="00D164C4"/>
    <w:rsid w:val="00D266E6"/>
    <w:rsid w:val="00D41304"/>
    <w:rsid w:val="00D561E1"/>
    <w:rsid w:val="00D863B4"/>
    <w:rsid w:val="00DB694B"/>
    <w:rsid w:val="00DC3F0A"/>
    <w:rsid w:val="00DD6EAD"/>
    <w:rsid w:val="00DE4F2F"/>
    <w:rsid w:val="00DF7004"/>
    <w:rsid w:val="00E04B65"/>
    <w:rsid w:val="00E07DD0"/>
    <w:rsid w:val="00E26AED"/>
    <w:rsid w:val="00E46AF1"/>
    <w:rsid w:val="00E7382D"/>
    <w:rsid w:val="00E73AB8"/>
    <w:rsid w:val="00E90A60"/>
    <w:rsid w:val="00EA14C4"/>
    <w:rsid w:val="00EA7597"/>
    <w:rsid w:val="00EB101B"/>
    <w:rsid w:val="00EB2516"/>
    <w:rsid w:val="00ED47F7"/>
    <w:rsid w:val="00EE7E09"/>
    <w:rsid w:val="00F0223C"/>
    <w:rsid w:val="00F06667"/>
    <w:rsid w:val="00F3235D"/>
    <w:rsid w:val="00F32393"/>
    <w:rsid w:val="00F421AB"/>
    <w:rsid w:val="00F81CE9"/>
    <w:rsid w:val="00F878BD"/>
    <w:rsid w:val="00F96F72"/>
    <w:rsid w:val="00FD034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791F59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o1">
    <w:name w:val="Menção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styleId="SimplesTabela1">
    <w:name w:val="Plain Table 1"/>
    <w:basedOn w:val="Tabelanormal"/>
    <w:uiPriority w:val="41"/>
    <w:rsid w:val="006223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223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6223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223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223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622358"/>
    <w:rPr>
      <w:rFonts w:ascii="Times New Roman" w:hAnsi="Times New Roman"/>
      <w:sz w:val="24"/>
      <w:szCs w:val="24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223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unhideWhenUsed/>
    <w:rsid w:val="00622358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44546A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8B15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linkedin.com/in/&#225;lifi-augusto-estevam-dos-santos-6053ab19a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yperlink" Target="https://www.linkedin.com/in/%C3%A1lifi-augusto-estevam-dos-santos-6053ab19a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github.com/alifi3988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www.linkedin.com/in/&#225;lifi-augusto-estevam-dos-santos-6053ab19a/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linkedin.com/in/%C3%A1lifi-augusto-estevam-dos-santos-6053ab19a/" TargetMode="External"/><Relationship Id="rId27" Type="http://schemas.openxmlformats.org/officeDocument/2006/relationships/hyperlink" Target="https://github.com/alifi3988" TargetMode="Externa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fi\AppData\Roaming\Microsoft\Templates\Curr&#237;culo%20com%20esferas%20azui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86E591A70B346AAA7A9C17256E426C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1B26142-53CE-4BB3-8F80-46849DD41E22}"/>
      </w:docPartPr>
      <w:docPartBody>
        <w:p w:rsidR="003D47B5" w:rsidRDefault="003D47B5">
          <w:pPr>
            <w:pStyle w:val="E86E591A70B346AAA7A9C17256E426C5"/>
          </w:pPr>
          <w:r w:rsidRPr="00550489">
            <w:rPr>
              <w:rFonts w:asciiTheme="majorHAnsi" w:hAnsiTheme="majorHAnsi" w:cs="Calibri"/>
              <w:lang w:bidi="pt-BR"/>
            </w:rPr>
            <w:t>Experiência</w:t>
          </w:r>
        </w:p>
      </w:docPartBody>
    </w:docPart>
    <w:docPart>
      <w:docPartPr>
        <w:name w:val="0DE44F84E2334638BAEBB31D3C3D470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68FA990-4585-45D8-AB42-9070DA27F5E3}"/>
      </w:docPartPr>
      <w:docPartBody>
        <w:p w:rsidR="003D47B5" w:rsidRDefault="003D47B5">
          <w:pPr>
            <w:pStyle w:val="0DE44F84E2334638BAEBB31D3C3D4702"/>
          </w:pPr>
          <w:r w:rsidRPr="00550489">
            <w:rPr>
              <w:rFonts w:asciiTheme="majorHAnsi" w:hAnsiTheme="majorHAnsi" w:cs="Calibri"/>
              <w:lang w:bidi="pt-BR"/>
            </w:rPr>
            <w:t>Escolaridade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B5"/>
    <w:rsid w:val="003D47B5"/>
    <w:rsid w:val="005A77B2"/>
    <w:rsid w:val="00941A79"/>
    <w:rsid w:val="009E5292"/>
    <w:rsid w:val="00AE25C5"/>
    <w:rsid w:val="00D172CE"/>
    <w:rsid w:val="00D3584B"/>
    <w:rsid w:val="00E0483C"/>
    <w:rsid w:val="00E43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86E591A70B346AAA7A9C17256E426C5">
    <w:name w:val="E86E591A70B346AAA7A9C17256E426C5"/>
  </w:style>
  <w:style w:type="paragraph" w:customStyle="1" w:styleId="0DE44F84E2334638BAEBB31D3C3D4702">
    <w:name w:val="0DE44F84E2334638BAEBB31D3C3D4702"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C91853D-B388-4291-ACD4-575A082A8CF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Currículo com esferas azuis.dotx</Template>
  <TotalTime>0</TotalTime>
  <Pages>1</Pages>
  <Words>176</Words>
  <Characters>951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2023-05-08T20:45:00Z</dcterms:created>
  <dcterms:modified xsi:type="dcterms:W3CDTF">2023-05-08T20:45:00Z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